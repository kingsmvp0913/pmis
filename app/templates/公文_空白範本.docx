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41754" w14:textId="77777777" w:rsidR="00664C3B" w:rsidRDefault="00664C3B">
      <w:pPr>
        <w:pStyle w:val="affffff7"/>
        <w:rPr>
          <w:rFonts w:ascii="Times New Roman" w:hAnsi="Times New Roman"/>
          <w:szCs w:val="40"/>
        </w:rPr>
      </w:pPr>
      <w:r>
        <w:rPr>
          <w:rFonts w:ascii="Times New Roman" w:hAnsi="Times New Roman"/>
          <w:szCs w:val="40"/>
          <w:lang w:bidi="ar-SA"/>
        </w:rPr>
        <w:pict w14:anchorId="347166BF">
          <v:shapetype id="_x0000_t202" coordsize="21600,21600" o:spt="202" path="m,l,21600r21600,l21600,xe">
            <v:stroke joinstyle="miter"/>
            <v:path gradientshapeok="t" o:connecttype="rect"/>
          </v:shapetype>
          <v:shape id="Text Box 49" o:spid="_x0000_s2097" type="#_x0000_t202" style="position:absolute;left:0;text-align:left;margin-left:0;margin-top:-48.9pt;width:97.6pt;height:49.95pt;z-index:251657728" filled="f" stroked="f">
            <v:textbox inset=",0,,0">
              <w:txbxContent>
                <w:p w14:paraId="7591594F" w14:textId="77777777" w:rsidR="00664C3B" w:rsidRDefault="00664C3B">
                  <w:pPr>
                    <w:pStyle w:val="afffffff0"/>
                    <w:spacing w:line="400" w:lineRule="exact"/>
                    <w:rPr>
                      <w:rFonts w:hint="eastAsia"/>
                      <w:sz w:val="32"/>
                      <w:szCs w:val="32"/>
                    </w:rPr>
                  </w:pPr>
                  <w:r>
                    <w:rPr>
                      <w:rFonts w:hint="eastAsia"/>
                      <w:sz w:val="32"/>
                      <w:szCs w:val="32"/>
                    </w:rPr>
                    <w:t>正本</w:t>
                  </w:r>
                </w:p>
                <w:p w14:paraId="641C14D2" w14:textId="77777777" w:rsidR="00664C3B" w:rsidRDefault="00664C3B">
                  <w:pPr>
                    <w:pStyle w:val="afffffff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發文方式：</w:t>
                  </w:r>
                </w:p>
              </w:txbxContent>
            </v:textbox>
            <w10:anchorlock/>
          </v:shape>
        </w:pict>
      </w:r>
      <w:r>
        <w:rPr>
          <w:rFonts w:ascii="Times New Roman" w:hAnsi="Times New Roman" w:hint="eastAsia"/>
          <w:szCs w:val="40"/>
        </w:rPr>
        <w:t xml:space="preserve">{{發文單位}}</w:t>
      </w:r>
      <w:r>
        <w:rPr>
          <w:rFonts w:ascii="Times New Roman" w:hAnsi="Times New Roman"/>
          <w:szCs w:val="40"/>
        </w:rPr>
        <w:fldChar w:fldCharType="begin"/>
      </w:r>
      <w:r>
        <w:rPr>
          <w:rFonts w:ascii="Times New Roman" w:hAnsi="Times New Roman"/>
          <w:szCs w:val="40"/>
        </w:rPr>
        <w:instrText>MACROBUTTON EmptyMacro ‌</w:instrText>
      </w:r>
      <w:r>
        <w:rPr>
          <w:rFonts w:ascii="Times New Roman" w:hAnsi="Times New Roman"/>
          <w:szCs w:val="40"/>
        </w:rPr>
        <w:instrText xml:space="preserve">　</w:instrText>
      </w:r>
      <w:r>
        <w:rPr>
          <w:rFonts w:ascii="Times New Roman" w:hAnsi="Times New Roman"/>
          <w:szCs w:val="40"/>
        </w:rPr>
        <w:instrText>‌</w:instrText>
      </w:r>
      <w:r>
        <w:rPr>
          <w:rFonts w:ascii="Times New Roman" w:hAnsi="Times New Roman"/>
          <w:szCs w:val="40"/>
        </w:rPr>
        <w:fldChar w:fldCharType="end"/>
      </w:r>
      <w:r>
        <w:rPr>
          <w:rFonts w:ascii="Times New Roman" w:hAnsi="Times New Roman"/>
          <w:szCs w:val="40"/>
        </w:rPr>
        <w:t>函</w:t>
      </w:r>
    </w:p>
    <w:p w14:paraId="7CCFE008" w14:textId="77777777" w:rsidR="00664C3B" w:rsidRDefault="00664C3B">
      <w:pPr>
        <w:pStyle w:val="affffffd"/>
        <w:ind w:leftChars="1844" w:hangingChars="69" w:hanging="166"/>
        <w:rPr>
          <w:rFonts w:ascii="Times New Roman" w:hAnsi="Times New Roman"/>
        </w:rPr>
      </w:pPr>
      <w:r>
        <w:rPr>
          <w:rFonts w:ascii="Times New Roman" w:hAnsi="Times New Roman"/>
        </w:rPr>
        <w:t>地址：</w:t>
      </w:r>
      <w:r>
        <w:rPr>
          <w:rFonts w:ascii="Times New Roman" w:hAnsi="Times New Roman"/>
        </w:rPr>
        <w:t xml:space="preserve">{{發文地址}}</w:t>
      </w:r>
    </w:p>
    <w:p w14:paraId="4DD2901C" w14:textId="77777777" w:rsidR="00664C3B" w:rsidRDefault="00664C3B">
      <w:pPr>
        <w:pStyle w:val="affffffe"/>
        <w:ind w:leftChars="1844" w:hangingChars="270" w:hanging="648"/>
        <w:rPr>
          <w:rFonts w:ascii="Times New Roman" w:hAnsi="Times New Roman" w:hint="eastAsia"/>
        </w:rPr>
      </w:pPr>
      <w:r>
        <w:rPr>
          <w:rFonts w:ascii="Times New Roman" w:hAnsi="Times New Roman"/>
        </w:rPr>
        <w:t>電話：</w:t>
      </w:r>
      <w:r>
        <w:rPr>
          <w:rFonts w:ascii="Times New Roman" w:hAnsi="Times New Roman"/>
        </w:rPr>
        <w:t xml:space="preserve">{{電話}}</w:t>
      </w:r>
    </w:p>
    <w:p w14:paraId="21EF7018" w14:textId="77777777" w:rsidR="00664C3B" w:rsidRDefault="00664C3B">
      <w:pPr>
        <w:pStyle w:val="affffffe"/>
        <w:ind w:leftChars="1844" w:hangingChars="270" w:hanging="648"/>
        <w:rPr>
          <w:rFonts w:ascii="Times New Roman" w:hAnsi="Times New Roman" w:hint="eastAsia"/>
        </w:rPr>
      </w:pPr>
      <w:r>
        <w:rPr>
          <w:rFonts w:ascii="Times New Roman" w:hAnsi="Times New Roman"/>
        </w:rPr>
        <w:t>傳真：</w:t>
      </w:r>
      <w:r>
        <w:rPr>
          <w:rFonts w:ascii="Times New Roman" w:hAnsi="Times New Roman"/>
        </w:rPr>
        <w:t xml:space="preserve">{{傳真}}</w:t>
      </w:r>
    </w:p>
    <w:p w14:paraId="79AC0E19" w14:textId="77777777" w:rsidR="00664C3B" w:rsidRDefault="00664C3B">
      <w:pPr>
        <w:pStyle w:val="affffffe"/>
        <w:ind w:leftChars="1844" w:hangingChars="270" w:hanging="648"/>
        <w:rPr>
          <w:rFonts w:ascii="Times New Roman" w:hAnsi="Times New Roman"/>
        </w:rPr>
      </w:pPr>
      <w:r>
        <w:rPr>
          <w:rFonts w:ascii="Times New Roman" w:hAnsi="Times New Roman"/>
        </w:rPr>
        <w:t>聯絡人：</w:t>
      </w:r>
      <w:r>
        <w:rPr>
          <w:rFonts w:ascii="Times New Roman" w:hAnsi="Times New Roman" w:hint="eastAsia"/>
        </w:rPr>
        <w:t xml:space="preserve">{{聯絡人}}</w:t>
      </w:r>
    </w:p>
    <w:p w14:paraId="58A5DCED" w14:textId="77777777" w:rsidR="00664C3B" w:rsidRDefault="00664C3B">
      <w:pPr>
        <w:pStyle w:val="affffffe"/>
        <w:ind w:leftChars="1844" w:hangingChars="270" w:hanging="648"/>
        <w:rPr>
          <w:rFonts w:ascii="新細明體" w:eastAsia="新細明體" w:hAnsi="新細明體"/>
          <w:sz w:val="20"/>
        </w:rPr>
      </w:pPr>
      <w:r>
        <w:rPr>
          <w:rFonts w:ascii="Times New Roman" w:hAnsi="Times New Roman"/>
          <w:szCs w:val="24"/>
        </w:rPr>
        <w:t>電子信箱：</w:t>
      </w:r>
      <w:r>
        <w:rPr>
          <w:rFonts w:ascii="新細明體" w:eastAsia="新細明體" w:hAnsi="新細明體"/>
          <w:szCs w:val="24"/>
        </w:rPr>
        <w:t xml:space="preserve">{{電子信箱}}</w:t>
      </w:r>
    </w:p>
    <w:p w14:paraId="6E195613" w14:textId="77777777" w:rsidR="00664C3B" w:rsidRDefault="00664C3B">
      <w:pPr>
        <w:pStyle w:val="af4"/>
        <w:spacing w:before="100" w:beforeAutospacing="1"/>
        <w:ind w:left="1281" w:hanging="1281"/>
      </w:pPr>
      <w:r>
        <w:fldChar w:fldCharType="begin"/>
      </w:r>
      <w:r>
        <w:instrText>MACROBUTTON Receiver ‌</w:instrText>
      </w:r>
      <w:r>
        <w:instrText>受文者：</w:instrText>
      </w:r>
      <w:r>
        <w:instrText>‌</w:instrText>
      </w:r>
      <w:r>
        <w:fldChar w:fldCharType="end"/>
      </w:r>
      <w:r>
        <w:rPr>
          <w:rFonts w:hint="eastAsia"/>
        </w:rPr>
        <w:t xml:space="preserve">{{受文者}}</w:t>
      </w:r>
    </w:p>
    <w:p w14:paraId="5D07F8E8" w14:textId="77777777" w:rsidR="00664C3B" w:rsidRDefault="00664C3B">
      <w:pPr>
        <w:pStyle w:val="aff8"/>
        <w:spacing w:line="300" w:lineRule="exact"/>
      </w:pPr>
      <w:r>
        <w:rPr>
          <w:lang w:bidi="ar-SA"/>
        </w:rPr>
        <w:pict w14:anchorId="7D7F8A38">
          <v:shape id="Text Box 36" o:spid="_x0000_s2084" type="#_x0000_t202" style="position:absolute;left:0;text-align:left;margin-left:322.65pt;margin-top:-188pt;width:168pt;height:33.3pt;z-index:251656704" filled="f" stroked="f">
            <v:textbox inset=",0,,0">
              <w:txbxContent>
                <w:p w14:paraId="540109CA" w14:textId="77777777" w:rsidR="00664C3B" w:rsidRDefault="00664C3B">
                  <w:pPr>
                    <w:pStyle w:val="afffffff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檔號：</w:t>
                  </w:r>
                </w:p>
                <w:p w14:paraId="46E17A8D" w14:textId="77777777" w:rsidR="00664C3B" w:rsidRDefault="00664C3B">
                  <w:pPr>
                    <w:pStyle w:val="afffffff0"/>
                    <w:rPr>
                      <w:rFonts w:hint="eastAsia"/>
                    </w:rPr>
                  </w:pPr>
                </w:p>
                <w:p w14:paraId="532749D7" w14:textId="77777777" w:rsidR="00664C3B" w:rsidRDefault="00664C3B">
                  <w:pPr>
                    <w:pStyle w:val="afffffff0"/>
                  </w:pPr>
                  <w:r>
                    <w:rPr>
                      <w:rFonts w:hint="eastAsia"/>
                    </w:rPr>
                    <w:t>保存年限：</w:t>
                  </w:r>
                </w:p>
              </w:txbxContent>
            </v:textbox>
            <w10:anchorlock/>
          </v:shape>
        </w:pict>
      </w:r>
      <w:r>
        <w:fldChar w:fldCharType="begin"/>
      </w:r>
      <w:r>
        <w:instrText>MACROBUTTON PublishDate ‌</w:instrText>
      </w:r>
      <w:r>
        <w:instrText>發文日期：</w:instrText>
      </w:r>
      <w:r>
        <w:instrText>‌</w:instrText>
      </w:r>
      <w:r>
        <w:fldChar w:fldCharType="end"/>
      </w:r>
      <w:r>
        <w:rPr>
          <w:rFonts w:hint="eastAsia"/>
        </w:rPr>
        <w:t xml:space="preserve">中華民國{{發文日期}}</w:t>
      </w:r>
    </w:p>
    <w:p w14:paraId="15E4CC9A" w14:textId="77777777" w:rsidR="00664C3B" w:rsidRDefault="00664C3B">
      <w:pPr>
        <w:pStyle w:val="aff9"/>
        <w:spacing w:line="300" w:lineRule="exact"/>
        <w:rPr>
          <w:rFonts w:hint="eastAsia"/>
        </w:rPr>
      </w:pPr>
      <w:r>
        <w:fldChar w:fldCharType="begin"/>
      </w:r>
      <w:r>
        <w:instrText>MACROBUTTON PublishNo2 ‌</w:instrText>
      </w:r>
      <w:r>
        <w:instrText>發文字號：</w:instrText>
      </w:r>
      <w:r>
        <w:instrText>‌</w:instrText>
      </w:r>
      <w:r>
        <w:fldChar w:fldCharType="end"/>
      </w:r>
      <w:r>
        <w:rPr>
          <w:rFonts w:hint="eastAsia"/>
        </w:rPr>
        <w:t xml:space="preserve">{{發文字號}}</w:t>
      </w:r>
    </w:p>
    <w:p w14:paraId="0589EE24" w14:textId="77777777" w:rsidR="00664C3B" w:rsidRDefault="00664C3B">
      <w:pPr>
        <w:pStyle w:val="aff4"/>
        <w:spacing w:line="300" w:lineRule="exact"/>
        <w:rPr>
          <w:rFonts w:hint="eastAsia"/>
        </w:rPr>
      </w:pPr>
      <w:r>
        <w:fldChar w:fldCharType="begin"/>
      </w:r>
      <w:r>
        <w:instrText>MACROBUTTON ProcessState ‌</w:instrText>
      </w:r>
      <w:r>
        <w:instrText>速別：</w:instrText>
      </w:r>
      <w:r>
        <w:instrText>‌</w:instrText>
      </w:r>
      <w:r>
        <w:fldChar w:fldCharType="end"/>
      </w:r>
      <w:r>
        <w:rPr>
          <w:rFonts w:hint="eastAsia"/>
        </w:rPr>
        <w:t>普通</w:t>
      </w:r>
      <w:r>
        <w:t>件</w:t>
      </w:r>
    </w:p>
    <w:p w14:paraId="1781856A" w14:textId="77777777" w:rsidR="00664C3B" w:rsidRDefault="00664C3B">
      <w:pPr>
        <w:pStyle w:val="affffff9"/>
        <w:spacing w:line="300" w:lineRule="exact"/>
        <w:rPr>
          <w:rFonts w:ascii="Times New Roman" w:hAnsi="Times New Roman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MACROBUTTON SecretState ‌</w:instrText>
      </w:r>
      <w:r>
        <w:rPr>
          <w:rFonts w:ascii="Times New Roman" w:hAnsi="Times New Roman"/>
        </w:rPr>
        <w:instrText>密等及解密條件或保密期限：</w:instrText>
      </w:r>
      <w:r>
        <w:rPr>
          <w:rFonts w:ascii="Times New Roman" w:hAnsi="Times New Roman"/>
        </w:rPr>
        <w:instrText>‌</w:instrText>
      </w:r>
      <w:r>
        <w:rPr>
          <w:rFonts w:ascii="Times New Roman" w:hAnsi="Times New Roman"/>
        </w:rPr>
        <w:fldChar w:fldCharType="end"/>
      </w:r>
    </w:p>
    <w:p w14:paraId="5EE7FF09" w14:textId="77777777" w:rsidR="00664C3B" w:rsidRDefault="00664C3B">
      <w:pPr>
        <w:pStyle w:val="af8"/>
        <w:spacing w:line="300" w:lineRule="exact"/>
      </w:pPr>
      <w:r>
        <w:fldChar w:fldCharType="begin"/>
      </w:r>
      <w:r>
        <w:instrText>MACROBUTTON Attachment ‌</w:instrText>
      </w:r>
      <w:r>
        <w:instrText>附件：</w:instrText>
      </w:r>
      <w:r>
        <w:instrText>‌</w:instrText>
      </w:r>
      <w:r>
        <w:fldChar w:fldCharType="end"/>
      </w:r>
      <w:r>
        <w:rPr>
          <w:rFonts w:hint="eastAsia"/>
        </w:rPr>
        <w:t>如主旨</w:t>
      </w:r>
    </w:p>
    <w:p w14:paraId="052FD9B6" w14:textId="77777777" w:rsidR="00664C3B" w:rsidRDefault="00664C3B">
      <w:pPr>
        <w:pStyle w:val="afff6"/>
        <w:spacing w:beforeLines="30" w:before="144" w:line="400" w:lineRule="exact"/>
        <w:ind w:left="958" w:rightChars="-34" w:right="-82" w:hanging="958"/>
        <w:jc w:val="both"/>
        <w:rPr>
          <w:rFonts w:hAnsi="標楷體"/>
          <w:szCs w:val="32"/>
        </w:rPr>
      </w:pPr>
      <w:r>
        <w:fldChar w:fldCharType="begin"/>
      </w:r>
      <w:r>
        <w:instrText>MACROBUTTON PcData ‌</w:instrText>
      </w:r>
      <w:r>
        <w:instrText>主旨：</w:instrText>
      </w:r>
      <w:r>
        <w:instrText>‌</w:instrText>
      </w:r>
      <w:r>
        <w:fldChar w:fldCharType="end"/>
      </w:r>
      <w:r w:rsidR="004B0228">
        <w:rPr>
          <w:rFonts w:hint="eastAsia"/>
        </w:rPr>
        <w:t>有關</w:t>
      </w:r>
      <w:r>
        <w:rPr>
          <w:rFonts w:hint="eastAsia"/>
        </w:rPr>
        <w:t>貴校</w:t>
      </w:r>
      <w:r>
        <w:rPr>
          <w:rFonts w:ascii="標楷體" w:hAnsi="標楷體" w:hint="eastAsia"/>
        </w:rPr>
        <w:t>「</w:t>
      </w:r>
      <w:r w:rsidR="00572774" w:rsidRPr="00572774">
        <w:t xml:space="preserve">{{工程名稱}}</w:t>
      </w:r>
      <w:r>
        <w:rPr>
          <w:rFonts w:hint="eastAsia"/>
        </w:rPr>
        <w:t>」案</w:t>
      </w:r>
      <w:r>
        <w:rPr>
          <w:rFonts w:ascii="標楷體" w:hAnsi="標楷體" w:hint="eastAsia"/>
        </w:rPr>
        <w:t>，</w:t>
      </w:r>
      <w:r w:rsidR="00572774" w:rsidRPr="003D7012">
        <w:rPr>
          <w:rFonts w:hint="eastAsia"/>
          <w:noProof/>
        </w:rPr>
        <w:t>監造單位予以核定承攬廠商</w:t>
      </w:r>
      <w:bookmarkStart w:id="0" w:name="_Hlk168478278"/>
      <w:r w:rsidR="00C958CB" w:rsidRPr="003D7012">
        <w:rPr>
          <w:rFonts w:hint="eastAsia"/>
          <w:noProof/>
        </w:rPr>
        <w:t xml:space="preserve">{{日誌描述}}</w:t>
      </w:r>
      <w:bookmarkEnd w:id="0"/>
      <w:r w:rsidR="00572774" w:rsidRPr="003D7012">
        <w:rPr>
          <w:rFonts w:hint="eastAsia"/>
          <w:noProof/>
        </w:rPr>
        <w:t>及</w:t>
      </w:r>
      <w:r w:rsidR="00C958CB">
        <w:rPr>
          <w:rFonts w:hint="eastAsia"/>
          <w:noProof/>
        </w:rPr>
        <w:t>檢送</w:t>
      </w:r>
      <w:r w:rsidR="00572774" w:rsidRPr="003D7012">
        <w:rPr>
          <w:rFonts w:hint="eastAsia"/>
          <w:noProof/>
        </w:rPr>
        <w:t xml:space="preserve">監造單位監造報表各乙式{{份數}}份，請查照。</w:t>
      </w:r>
    </w:p>
    <w:p w14:paraId="17BFBBA4" w14:textId="77777777" w:rsidR="00664C3B" w:rsidRPr="00572774" w:rsidRDefault="00664C3B">
      <w:pPr>
        <w:pStyle w:val="afff7"/>
        <w:rPr>
          <w:rFonts w:hint="eastAsia"/>
        </w:rPr>
      </w:pPr>
    </w:p>
    <w:p w14:paraId="318E2F9C" w14:textId="77777777" w:rsidR="00664C3B" w:rsidRDefault="00664C3B">
      <w:pPr>
        <w:pStyle w:val="aa"/>
        <w:spacing w:beforeLines="30" w:before="144" w:line="400" w:lineRule="exact"/>
        <w:ind w:left="958" w:hanging="958"/>
        <w:jc w:val="both"/>
      </w:pPr>
      <w:r>
        <w:fldChar w:fldCharType="begin"/>
      </w:r>
      <w:r>
        <w:instrText>MACROBUTTON EmptyMacro ‌</w:instrText>
      </w:r>
      <w:r>
        <w:instrText>說明：</w:instrText>
      </w:r>
      <w:r>
        <w:instrText>‌</w:instrText>
      </w:r>
      <w:r>
        <w:fldChar w:fldCharType="end"/>
      </w:r>
      <w:r w:rsidR="00572774" w:rsidRPr="00C07657">
        <w:t xml:space="preserve">依據{{廠商名稱}}{{廠商公文日期}}{{廠商文號}}函辦理。</w:t>
      </w:r>
    </w:p>
    <w:p w14:paraId="36C553E1" w14:textId="77777777" w:rsidR="00664C3B" w:rsidRDefault="00664C3B">
      <w:pPr>
        <w:pStyle w:val="aa"/>
        <w:spacing w:beforeLines="30" w:before="144" w:line="400" w:lineRule="exact"/>
        <w:ind w:left="958" w:hanging="958"/>
        <w:jc w:val="both"/>
        <w:rPr>
          <w:rFonts w:hint="eastAsia"/>
        </w:rPr>
      </w:pPr>
    </w:p>
    <w:p w14:paraId="4B2FC145" w14:textId="77777777" w:rsidR="00664C3B" w:rsidRDefault="00664C3B">
      <w:pPr>
        <w:pStyle w:val="af"/>
        <w:tabs>
          <w:tab w:val="left" w:pos="7200"/>
        </w:tabs>
        <w:spacing w:beforeLines="50" w:before="240" w:line="240" w:lineRule="exact"/>
        <w:ind w:left="0" w:firstLine="0"/>
        <w:rPr>
          <w:rFonts w:hint="eastAsia"/>
          <w:szCs w:val="24"/>
        </w:rPr>
      </w:pPr>
      <w:r>
        <w:fldChar w:fldCharType="begin"/>
      </w:r>
      <w:r>
        <w:instrText>MACROBUTTON ProgenitorData ‌</w:instrText>
      </w:r>
      <w:r>
        <w:instrText>正本：</w:instrText>
      </w:r>
      <w:r>
        <w:rPr>
          <w:rFonts w:eastAsia="MS Mincho"/>
        </w:rPr>
        <w:instrText>‌</w:instrText>
      </w:r>
      <w:r>
        <w:rPr>
          <w:rFonts w:ascii="標楷體" w:hAnsi="標楷體"/>
        </w:rPr>
        <w:fldChar w:fldCharType="end"/>
      </w:r>
      <w:r>
        <w:rPr>
          <w:rFonts w:ascii="標楷體" w:hAnsi="標楷體"/>
        </w:rPr>
        <w:t xml:space="preserve">{{受文者}}</w:t>
      </w:r>
    </w:p>
    <w:p w14:paraId="02164871" w14:textId="77777777" w:rsidR="00664C3B" w:rsidRDefault="00664C3B">
      <w:pPr>
        <w:pStyle w:val="af"/>
        <w:spacing w:beforeLines="20" w:before="96" w:line="300" w:lineRule="exact"/>
        <w:ind w:left="1080" w:hangingChars="450" w:hanging="1080"/>
      </w:pPr>
      <w:r>
        <w:fldChar w:fldCharType="begin"/>
      </w:r>
      <w:r>
        <w:instrText>MACROBUTTON CarbonData ‌</w:instrText>
      </w:r>
      <w:r>
        <w:instrText>副本：</w:instrText>
      </w:r>
      <w:r>
        <w:instrText>‌</w:instrText>
      </w:r>
      <w:r>
        <w:fldChar w:fldCharType="end"/>
      </w:r>
      <w:r w:rsidR="00805B89">
        <w:rPr>
          <w:rFonts w:hint="eastAsia"/>
        </w:rPr>
        <w:t xml:space="preserve">{{廠商名稱}}</w:t>
      </w:r>
      <w:r w:rsidR="00805B89">
        <w:rPr>
          <w:rFonts w:hint="eastAsia"/>
        </w:rPr>
        <w:t>(</w:t>
      </w:r>
      <w:r w:rsidR="00805B89">
        <w:rPr>
          <w:rFonts w:hint="eastAsia"/>
        </w:rPr>
        <w:t>無附件</w:t>
      </w:r>
      <w:r w:rsidR="00805B89">
        <w:rPr>
          <w:rFonts w:hint="eastAsia"/>
        </w:rPr>
        <w:t>)</w:t>
      </w:r>
    </w:p>
    <w:p w14:paraId="2BE5B865" w14:textId="77777777" w:rsidR="00664C3B" w:rsidRDefault="00664C3B">
      <w:pPr>
        <w:rPr>
          <w:lang w:bidi="he-IL"/>
        </w:rPr>
      </w:pPr>
    </w:p>
    <w:p w14:paraId="26DFCE04" w14:textId="77777777" w:rsidR="00664C3B" w:rsidRDefault="00664C3B">
      <w:pPr>
        <w:rPr>
          <w:lang w:bidi="he-IL"/>
        </w:rPr>
      </w:pPr>
    </w:p>
    <w:p w14:paraId="72EF3954" w14:textId="77777777" w:rsidR="00664C3B" w:rsidRDefault="00664C3B">
      <w:pPr>
        <w:rPr>
          <w:rFonts w:hint="eastAsia"/>
          <w:lang w:bidi="he-IL"/>
        </w:rPr>
      </w:pPr>
    </w:p>
    <w:p w14:paraId="5E774F76" w14:textId="77777777" w:rsidR="00664C3B" w:rsidRDefault="00EC38C2">
      <w:pPr>
        <w:ind w:firstLineChars="200" w:firstLine="480"/>
        <w:jc w:val="center"/>
        <w:rPr>
          <w:lang w:bidi="he-IL"/>
        </w:rPr>
      </w:pPr>
      <w:r>
        <w:rPr>
          <w:noProof/>
          <w:lang w:bidi="he-IL"/>
        </w:rPr>
      </w:r>
      <w:r>
        <w:rPr>
          <w:lang w:bidi="he-IL"/>
        </w:rPr>
        <w:pict w14:anchorId="471217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8" type="#_x0000_t75" style="width:307.45pt;height:77.25pt;mso-position-horizontal-relative:char;mso-position-vertical-relative:line">
            <v:imagedata r:id="rId6" o:title=""/>
            <w10:wrap type="none"/>
            <w10:anchorlock/>
          </v:shape>
        </w:pict>
      </w:r>
    </w:p>
    <w:p w14:paraId="22305D20" w14:textId="77777777" w:rsidR="00664C3B" w:rsidRDefault="00664C3B">
      <w:pPr>
        <w:rPr>
          <w:lang w:bidi="he-IL"/>
        </w:rPr>
      </w:pPr>
    </w:p>
    <w:sectPr w:rsidR="00664C3B">
      <w:headerReference w:type="default" r:id="rId7"/>
      <w:footerReference w:type="default" r:id="rId8"/>
      <w:pgSz w:w="11907" w:h="16840"/>
      <w:pgMar w:top="1417" w:right="1417" w:bottom="1417" w:left="1417" w:header="0" w:footer="0" w:gutter="0"/>
      <w:pgNumType w:fmt="taiwaneseCountingThousand"/>
      <w:cols w:space="720"/>
      <w:docGrid w:type="linesAndChars" w:linePitch="48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2D5A9" w14:textId="77777777" w:rsidR="004F72EE" w:rsidRDefault="004F72EE">
      <w:r>
        <w:separator/>
      </w:r>
    </w:p>
  </w:endnote>
  <w:endnote w:type="continuationSeparator" w:id="0">
    <w:p w14:paraId="2EDE22F9" w14:textId="77777777" w:rsidR="004F72EE" w:rsidRDefault="004F72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ө">
    <w:altName w:val="Times New Roman"/>
    <w:panose1 w:val="00000000000000000000"/>
    <w:charset w:val="00"/>
    <w:family w:val="roman"/>
    <w:notTrueType/>
    <w:pitch w:val="default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FF73A" w14:textId="77777777" w:rsidR="00664C3B" w:rsidRDefault="00664C3B">
    <w:pPr>
      <w:pStyle w:val="a4"/>
    </w:pPr>
    <w:r>
      <w:rPr>
        <w:lang w:val="en-US" w:eastAsia="zh-TW"/>
      </w:rPr>
      <w:pict w14:anchorId="71982A08">
        <v:shapetype id="_x0000_t202" coordsize="21600,21600" o:spt="202" path="m,l,21600r21600,l21600,xe">
          <v:stroke joinstyle="miter"/>
          <v:path gradientshapeok="t" o:connecttype="rect"/>
        </v:shapetype>
        <v:shape id="Text Box 8" o:spid="_x0000_s1032" type="#_x0000_t202" style="position:absolute;margin-left:-1559.05pt;margin-top:656.8pt;width:30pt;height:132.3pt;z-index:251658240;mso-position-vertical-relative:page" o:allowincell="f" filled="f" stroked="f">
          <v:textbox style="layout-flow:vertical-ideographic">
            <w:txbxContent>
              <w:p w14:paraId="5AED7E65" w14:textId="77777777" w:rsidR="00664C3B" w:rsidRDefault="00664C3B">
                <w:pPr>
                  <w:pStyle w:val="aff"/>
                  <w:rPr>
                    <w:rFonts w:hint="eastAsia"/>
                    <w:sz w:val="20"/>
                  </w:rPr>
                </w:pPr>
                <w:r>
                  <w:rPr>
                    <w:rFonts w:hint="eastAsia"/>
                    <w:sz w:val="20"/>
                  </w:rPr>
                  <w:t>第</w:t>
                </w:r>
                <w:r>
                  <w:rPr>
                    <w:sz w:val="20"/>
                  </w:rPr>
                  <w:fldChar w:fldCharType="begin"/>
                </w:r>
                <w:r>
                  <w:rPr>
                    <w:sz w:val="20"/>
                  </w:rPr>
                  <w:instrText xml:space="preserve"> PAGE  \* CHINESENUM3  \* MERGEFORMAT </w:instrText>
                </w:r>
                <w:r>
                  <w:rPr>
                    <w:sz w:val="20"/>
                  </w:rPr>
                  <w:fldChar w:fldCharType="separate"/>
                </w:r>
                <w:r>
                  <w:rPr>
                    <w:rFonts w:hint="eastAsia"/>
                    <w:sz w:val="20"/>
                  </w:rPr>
                  <w:t>一</w:t>
                </w:r>
                <w:r>
                  <w:rPr>
                    <w:sz w:val="20"/>
                  </w:rPr>
                  <w:fldChar w:fldCharType="end"/>
                </w:r>
                <w:r>
                  <w:rPr>
                    <w:rFonts w:hint="eastAsia"/>
                    <w:sz w:val="20"/>
                  </w:rPr>
                  <w:t>頁</w:t>
                </w:r>
                <w:r>
                  <w:rPr>
                    <w:rFonts w:hint="eastAsia"/>
                    <w:sz w:val="20"/>
                  </w:rPr>
                  <w:t xml:space="preserve"> </w:t>
                </w:r>
                <w:r>
                  <w:rPr>
                    <w:rFonts w:hint="eastAsia"/>
                    <w:sz w:val="20"/>
                  </w:rPr>
                  <w:t>共</w:t>
                </w:r>
                <w:r>
                  <w:rPr>
                    <w:sz w:val="20"/>
                  </w:rPr>
                  <w:fldChar w:fldCharType="begin"/>
                </w:r>
                <w:r>
                  <w:rPr>
                    <w:sz w:val="20"/>
                  </w:rPr>
                  <w:instrText xml:space="preserve"> NUMPAGES  \* CHINESENUM3  \* MERGEFORMAT </w:instrText>
                </w:r>
                <w:r>
                  <w:rPr>
                    <w:sz w:val="20"/>
                  </w:rPr>
                  <w:fldChar w:fldCharType="separate"/>
                </w:r>
                <w:r>
                  <w:rPr>
                    <w:rFonts w:hint="eastAsia"/>
                    <w:sz w:val="20"/>
                  </w:rPr>
                  <w:t>一</w:t>
                </w:r>
                <w:r>
                  <w:rPr>
                    <w:sz w:val="20"/>
                  </w:rPr>
                  <w:fldChar w:fldCharType="end"/>
                </w:r>
                <w:r>
                  <w:rPr>
                    <w:rFonts w:hint="eastAsia"/>
                    <w:sz w:val="20"/>
                  </w:rPr>
                  <w:t>頁</w:t>
                </w:r>
              </w:p>
            </w:txbxContent>
          </v:textbox>
          <w10:wrap anchory="page"/>
          <w10:anchorlock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33DD6" w14:textId="77777777" w:rsidR="004F72EE" w:rsidRDefault="004F72EE">
      <w:r>
        <w:separator/>
      </w:r>
    </w:p>
  </w:footnote>
  <w:footnote w:type="continuationSeparator" w:id="0">
    <w:p w14:paraId="0B61D4AB" w14:textId="77777777" w:rsidR="004F72EE" w:rsidRDefault="004F72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D063D" w14:textId="77777777" w:rsidR="00664C3B" w:rsidRDefault="00664C3B">
    <w:pPr>
      <w:pStyle w:val="a5"/>
      <w:spacing w:line="20" w:lineRule="exact"/>
    </w:pPr>
    <w:r>
      <w:rPr>
        <w:lang w:val="en-US" w:eastAsia="zh-TW"/>
      </w:rPr>
      <w:pict w14:anchorId="3C23690C">
        <v:shapetype id="_x0000_t202" coordsize="21600,21600" o:spt="202" path="m,l,21600r21600,l21600,xe">
          <v:stroke joinstyle="miter"/>
          <v:path gradientshapeok="t" o:connecttype="rect"/>
        </v:shapetype>
        <v:shape id="Text Box 13" o:spid="_x0000_s1037" type="#_x0000_t202" style="position:absolute;margin-left:0;margin-top:779.65pt;width:146.15pt;height:28.35pt;z-index:251659264;mso-position-horizontal:center;mso-position-horizontal-relative:page;mso-position-vertical-relative:page" filled="f" stroked="f">
          <v:textbox>
            <w:txbxContent>
              <w:p w14:paraId="6084C431" w14:textId="77777777" w:rsidR="00664C3B" w:rsidRDefault="00664C3B">
                <w:pPr>
                  <w:pStyle w:val="aff"/>
                  <w:jc w:val="center"/>
                  <w:rPr>
                    <w:rFonts w:hint="eastAsia"/>
                    <w:color w:val="auto"/>
                    <w:sz w:val="20"/>
                  </w:rPr>
                </w:pPr>
                <w:r>
                  <w:rPr>
                    <w:rFonts w:hint="eastAsia"/>
                    <w:color w:val="auto"/>
                    <w:sz w:val="20"/>
                  </w:rPr>
                  <w:t>第</w:t>
                </w:r>
                <w:r>
                  <w:rPr>
                    <w:color w:val="auto"/>
                    <w:sz w:val="20"/>
                  </w:rPr>
                  <w:fldChar w:fldCharType="begin"/>
                </w:r>
                <w:r>
                  <w:rPr>
                    <w:color w:val="auto"/>
                    <w:sz w:val="20"/>
                  </w:rPr>
                  <w:instrText xml:space="preserve"> PAGE  \* CHINESENUM3  \* MERGEFORMAT </w:instrText>
                </w:r>
                <w:r>
                  <w:rPr>
                    <w:color w:val="auto"/>
                    <w:sz w:val="20"/>
                  </w:rPr>
                  <w:fldChar w:fldCharType="separate"/>
                </w:r>
                <w:r>
                  <w:rPr>
                    <w:rFonts w:hint="eastAsia"/>
                    <w:color w:val="auto"/>
                    <w:sz w:val="20"/>
                  </w:rPr>
                  <w:t>一</w:t>
                </w:r>
                <w:r>
                  <w:rPr>
                    <w:color w:val="auto"/>
                    <w:sz w:val="20"/>
                  </w:rPr>
                  <w:fldChar w:fldCharType="end"/>
                </w:r>
                <w:r>
                  <w:rPr>
                    <w:rFonts w:hint="eastAsia"/>
                    <w:color w:val="auto"/>
                    <w:sz w:val="20"/>
                  </w:rPr>
                  <w:t>頁</w:t>
                </w:r>
                <w:r>
                  <w:rPr>
                    <w:rFonts w:hint="eastAsia"/>
                    <w:color w:val="auto"/>
                    <w:sz w:val="20"/>
                  </w:rPr>
                  <w:t xml:space="preserve"> </w:t>
                </w:r>
                <w:r>
                  <w:rPr>
                    <w:rFonts w:hint="eastAsia"/>
                    <w:color w:val="auto"/>
                    <w:sz w:val="20"/>
                  </w:rPr>
                  <w:t>共一頁</w:t>
                </w:r>
              </w:p>
            </w:txbxContent>
          </v:textbox>
          <w10:wrap anchorx="page" anchory="page"/>
        </v:shape>
      </w:pict>
    </w:r>
    <w:r>
      <w:rPr>
        <w:lang w:val="en-US" w:eastAsia="zh-TW"/>
      </w:rPr>
      <w:pict w14:anchorId="3581B89E">
        <v:shape id="Text Box 12" o:spid="_x0000_s1036" type="#_x0000_t202" style="position:absolute;margin-left:-1559.05pt;margin-top:141.75pt;width:310.7pt;height:151.2pt;z-index:-251660288;mso-position-horizontal-relative:page;mso-position-vertical-relative:page" filled="f" stroked="f">
          <v:textbox inset="0,0,0,0">
            <w:txbxContent>
              <w:tbl>
                <w:tblPr>
                  <w:tblW w:w="0" w:type="auto"/>
                  <w:tblInd w:w="28" w:type="dxa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5670"/>
                </w:tblGrid>
                <w:tr w:rsidR="00664C3B" w14:paraId="4460B20F" w14:textId="77777777">
                  <w:trPr>
                    <w:cantSplit/>
                    <w:trHeight w:hRule="exact" w:val="2552"/>
                  </w:trPr>
                  <w:tc>
                    <w:tcPr>
                      <w:tcW w:w="5670" w:type="dxa"/>
                      <w:noWrap/>
                      <w:tcMar>
                        <w:left w:w="0" w:type="dxa"/>
                        <w:right w:w="0" w:type="dxa"/>
                      </w:tcMar>
                    </w:tcPr>
                    <w:p w14:paraId="7D0BAFB5" w14:textId="77777777" w:rsidR="00664C3B" w:rsidRDefault="00664C3B">
                      <w:pPr>
                        <w:pStyle w:val="a5"/>
                        <w:spacing w:line="20" w:lineRule="exact"/>
                        <w:rPr>
                          <w:lang w:val="en-US" w:eastAsia="zh-TW"/>
                        </w:rPr>
                      </w:pPr>
                    </w:p>
                  </w:tc>
                </w:tr>
              </w:tbl>
              <w:p w14:paraId="4C9BB44D" w14:textId="77777777" w:rsidR="00664C3B" w:rsidRDefault="00664C3B">
                <w:pPr>
                  <w:pStyle w:val="a5"/>
                  <w:spacing w:line="20" w:lineRule="exact"/>
                  <w:rPr>
                    <w:lang w:val="en-US" w:eastAsia="zh-TW"/>
                  </w:rPr>
                </w:pPr>
              </w:p>
            </w:txbxContent>
          </v:textbox>
          <w10:wrap anchorx="page" anchory="page"/>
        </v:shape>
      </w:pict>
    </w:r>
    <w:r>
      <w:rPr>
        <w:lang w:val="en-US" w:eastAsia="zh-TW"/>
      </w:rPr>
      <w:pict w14:anchorId="4C945546">
        <v:group id="Group 7" o:spid="_x0000_s1031" style="position:absolute;margin-left:29.75pt;margin-top:0;width:20.7pt;height:575.45pt;z-index:251657216;mso-position-horizontal-relative:page;mso-position-vertical:center;mso-position-vertical-relative:page" coordorigin="10722,2665" coordsize="414,11509" o:allowincell="f">
          <v:line id="Lines 3" o:spid="_x0000_s1027" style="position:absolute" from="10977,2665" to="10977,14174">
            <v:stroke dashstyle="1 1"/>
          </v:line>
          <v:shape id="Text Box 4" o:spid="_x0000_s1028" type="#_x0000_t202" style="position:absolute;left:10735;top:6115;width:399;height:235" stroked="f">
            <v:textbox style="layout-flow:vertical-ideographic" inset="0,0,0,0">
              <w:txbxContent>
                <w:p w14:paraId="7A81C9D7" w14:textId="77777777" w:rsidR="00664C3B" w:rsidRDefault="00664C3B">
                  <w:pPr>
                    <w:pStyle w:val="afff3"/>
                    <w:rPr>
                      <w:color w:val="auto"/>
                    </w:rPr>
                  </w:pPr>
                  <w:r>
                    <w:rPr>
                      <w:rFonts w:hint="eastAsia"/>
                      <w:color w:val="auto"/>
                    </w:rPr>
                    <w:t>裝</w:t>
                  </w:r>
                </w:p>
              </w:txbxContent>
            </v:textbox>
          </v:shape>
          <v:shape id="Text Box 5" o:spid="_x0000_s1029" type="#_x0000_t202" style="position:absolute;left:10722;top:8244;width:397;height:194" stroked="f">
            <v:textbox style="layout-flow:vertical-ideographic" inset="0,0,0,0">
              <w:txbxContent>
                <w:p w14:paraId="27A94251" w14:textId="77777777" w:rsidR="00664C3B" w:rsidRDefault="00664C3B">
                  <w:pPr>
                    <w:pStyle w:val="afff3"/>
                    <w:rPr>
                      <w:color w:val="auto"/>
                    </w:rPr>
                  </w:pPr>
                  <w:r>
                    <w:rPr>
                      <w:rFonts w:hint="eastAsia"/>
                      <w:color w:val="auto"/>
                    </w:rPr>
                    <w:t>訂</w:t>
                  </w:r>
                </w:p>
              </w:txbxContent>
            </v:textbox>
          </v:shape>
          <v:shape id="Text Box 6" o:spid="_x0000_s1030" type="#_x0000_t202" style="position:absolute;left:10739;top:10341;width:397;height:257" stroked="f">
            <v:textbox style="layout-flow:vertical-ideographic" inset="0,0,0,0">
              <w:txbxContent>
                <w:p w14:paraId="7AF11B94" w14:textId="77777777" w:rsidR="00664C3B" w:rsidRDefault="00664C3B">
                  <w:pPr>
                    <w:pStyle w:val="afff3"/>
                    <w:rPr>
                      <w:color w:val="auto"/>
                    </w:rPr>
                  </w:pPr>
                  <w:r>
                    <w:rPr>
                      <w:rFonts w:hint="eastAsia"/>
                      <w:color w:val="auto"/>
                    </w:rPr>
                    <w:t>線</w:t>
                  </w:r>
                </w:p>
              </w:txbxContent>
            </v:textbox>
          </v:shape>
          <w10:wrap anchorx="page" anchory="page"/>
          <w10:anchorlock/>
        </v:group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rawingGridVerticalSpacing w:val="240"/>
  <w:displayHorizontalDrawingGridEvery w:val="0"/>
  <w:displayVerticalDrawingGridEvery w:val="2"/>
  <w:noPunctuationKerning/>
  <w:characterSpacingControl w:val="doNotCompress"/>
  <w:hdrShapeDefaults>
    <o:shapedefaults v:ext="edit" spidmax="2119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printColBlack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3C6"/>
    <w:rsid w:val="00000C32"/>
    <w:rsid w:val="000013E1"/>
    <w:rsid w:val="00003871"/>
    <w:rsid w:val="00004D52"/>
    <w:rsid w:val="0000542C"/>
    <w:rsid w:val="00005E44"/>
    <w:rsid w:val="00005F04"/>
    <w:rsid w:val="0000608A"/>
    <w:rsid w:val="00006C56"/>
    <w:rsid w:val="00006E85"/>
    <w:rsid w:val="00012028"/>
    <w:rsid w:val="000120AA"/>
    <w:rsid w:val="00012D05"/>
    <w:rsid w:val="00013F96"/>
    <w:rsid w:val="0001422E"/>
    <w:rsid w:val="00015697"/>
    <w:rsid w:val="00016271"/>
    <w:rsid w:val="00016D53"/>
    <w:rsid w:val="00017BE2"/>
    <w:rsid w:val="00020461"/>
    <w:rsid w:val="00021228"/>
    <w:rsid w:val="00021D95"/>
    <w:rsid w:val="00024EF8"/>
    <w:rsid w:val="00026C7F"/>
    <w:rsid w:val="00030122"/>
    <w:rsid w:val="00030418"/>
    <w:rsid w:val="00030ACD"/>
    <w:rsid w:val="00030E86"/>
    <w:rsid w:val="00030E96"/>
    <w:rsid w:val="0003226F"/>
    <w:rsid w:val="00033245"/>
    <w:rsid w:val="00033538"/>
    <w:rsid w:val="00033A0A"/>
    <w:rsid w:val="00034DE3"/>
    <w:rsid w:val="00035022"/>
    <w:rsid w:val="00035090"/>
    <w:rsid w:val="0003583E"/>
    <w:rsid w:val="0003722D"/>
    <w:rsid w:val="00040945"/>
    <w:rsid w:val="00040F84"/>
    <w:rsid w:val="000411D7"/>
    <w:rsid w:val="00042520"/>
    <w:rsid w:val="00043293"/>
    <w:rsid w:val="00043479"/>
    <w:rsid w:val="000436BC"/>
    <w:rsid w:val="0004582F"/>
    <w:rsid w:val="00045851"/>
    <w:rsid w:val="000504C5"/>
    <w:rsid w:val="00051CBC"/>
    <w:rsid w:val="00053370"/>
    <w:rsid w:val="00053954"/>
    <w:rsid w:val="00053E26"/>
    <w:rsid w:val="00054056"/>
    <w:rsid w:val="00054A2B"/>
    <w:rsid w:val="00054BED"/>
    <w:rsid w:val="000608D9"/>
    <w:rsid w:val="0006147C"/>
    <w:rsid w:val="000623CC"/>
    <w:rsid w:val="00064B06"/>
    <w:rsid w:val="000660C0"/>
    <w:rsid w:val="00066A7F"/>
    <w:rsid w:val="00066DF6"/>
    <w:rsid w:val="0006733E"/>
    <w:rsid w:val="00070227"/>
    <w:rsid w:val="00072137"/>
    <w:rsid w:val="000729C5"/>
    <w:rsid w:val="00073DA8"/>
    <w:rsid w:val="000755F1"/>
    <w:rsid w:val="00076F6E"/>
    <w:rsid w:val="00077DCF"/>
    <w:rsid w:val="000803D3"/>
    <w:rsid w:val="00083960"/>
    <w:rsid w:val="00083AD3"/>
    <w:rsid w:val="000849C4"/>
    <w:rsid w:val="000906BE"/>
    <w:rsid w:val="0009144C"/>
    <w:rsid w:val="000933CD"/>
    <w:rsid w:val="0009340F"/>
    <w:rsid w:val="000937D0"/>
    <w:rsid w:val="00093D59"/>
    <w:rsid w:val="00096C32"/>
    <w:rsid w:val="00097388"/>
    <w:rsid w:val="000A03C5"/>
    <w:rsid w:val="000A10B0"/>
    <w:rsid w:val="000A1817"/>
    <w:rsid w:val="000A2B40"/>
    <w:rsid w:val="000A3684"/>
    <w:rsid w:val="000A3F38"/>
    <w:rsid w:val="000A4B86"/>
    <w:rsid w:val="000A4BCA"/>
    <w:rsid w:val="000B0AFD"/>
    <w:rsid w:val="000B2533"/>
    <w:rsid w:val="000B3233"/>
    <w:rsid w:val="000B3F29"/>
    <w:rsid w:val="000B4108"/>
    <w:rsid w:val="000B4ADA"/>
    <w:rsid w:val="000B52FA"/>
    <w:rsid w:val="000B577A"/>
    <w:rsid w:val="000B62F2"/>
    <w:rsid w:val="000B6FB3"/>
    <w:rsid w:val="000B764C"/>
    <w:rsid w:val="000B7A08"/>
    <w:rsid w:val="000C0CE6"/>
    <w:rsid w:val="000C127D"/>
    <w:rsid w:val="000C17EE"/>
    <w:rsid w:val="000C2BDA"/>
    <w:rsid w:val="000C3EC9"/>
    <w:rsid w:val="000C61B6"/>
    <w:rsid w:val="000C6AAB"/>
    <w:rsid w:val="000C7882"/>
    <w:rsid w:val="000D02F7"/>
    <w:rsid w:val="000D0983"/>
    <w:rsid w:val="000D2318"/>
    <w:rsid w:val="000D3513"/>
    <w:rsid w:val="000D3DBE"/>
    <w:rsid w:val="000D4AF2"/>
    <w:rsid w:val="000D4F50"/>
    <w:rsid w:val="000D4FA2"/>
    <w:rsid w:val="000D6276"/>
    <w:rsid w:val="000E0622"/>
    <w:rsid w:val="000E208D"/>
    <w:rsid w:val="000E3430"/>
    <w:rsid w:val="000E3B6D"/>
    <w:rsid w:val="000E3D7E"/>
    <w:rsid w:val="000E40FE"/>
    <w:rsid w:val="000E5B29"/>
    <w:rsid w:val="000E6D44"/>
    <w:rsid w:val="000F1AF5"/>
    <w:rsid w:val="000F3669"/>
    <w:rsid w:val="000F400E"/>
    <w:rsid w:val="000F48F5"/>
    <w:rsid w:val="000F5E73"/>
    <w:rsid w:val="000F6D05"/>
    <w:rsid w:val="000F6DFB"/>
    <w:rsid w:val="000F72A6"/>
    <w:rsid w:val="001012B4"/>
    <w:rsid w:val="00101749"/>
    <w:rsid w:val="0010330D"/>
    <w:rsid w:val="0010357E"/>
    <w:rsid w:val="00103628"/>
    <w:rsid w:val="00103FF7"/>
    <w:rsid w:val="00105004"/>
    <w:rsid w:val="0010671A"/>
    <w:rsid w:val="00107265"/>
    <w:rsid w:val="00107D08"/>
    <w:rsid w:val="001105BF"/>
    <w:rsid w:val="001109B5"/>
    <w:rsid w:val="0011122E"/>
    <w:rsid w:val="00111355"/>
    <w:rsid w:val="00111B7B"/>
    <w:rsid w:val="00112799"/>
    <w:rsid w:val="0011406F"/>
    <w:rsid w:val="00114208"/>
    <w:rsid w:val="001144C0"/>
    <w:rsid w:val="00114A94"/>
    <w:rsid w:val="00114C0F"/>
    <w:rsid w:val="0011580E"/>
    <w:rsid w:val="001173E6"/>
    <w:rsid w:val="001209CF"/>
    <w:rsid w:val="00121E89"/>
    <w:rsid w:val="00122CB6"/>
    <w:rsid w:val="00123EC2"/>
    <w:rsid w:val="00124286"/>
    <w:rsid w:val="0012545F"/>
    <w:rsid w:val="001278FA"/>
    <w:rsid w:val="00130171"/>
    <w:rsid w:val="0013043D"/>
    <w:rsid w:val="00131004"/>
    <w:rsid w:val="00131379"/>
    <w:rsid w:val="00133BEA"/>
    <w:rsid w:val="00133CFA"/>
    <w:rsid w:val="0013501E"/>
    <w:rsid w:val="001362B0"/>
    <w:rsid w:val="001406B4"/>
    <w:rsid w:val="001424FF"/>
    <w:rsid w:val="001427D2"/>
    <w:rsid w:val="001441A8"/>
    <w:rsid w:val="00144414"/>
    <w:rsid w:val="00144ECB"/>
    <w:rsid w:val="00145F63"/>
    <w:rsid w:val="00146010"/>
    <w:rsid w:val="00147593"/>
    <w:rsid w:val="0015090B"/>
    <w:rsid w:val="00151955"/>
    <w:rsid w:val="00152179"/>
    <w:rsid w:val="001523BD"/>
    <w:rsid w:val="00152480"/>
    <w:rsid w:val="00153A9F"/>
    <w:rsid w:val="00154319"/>
    <w:rsid w:val="00156126"/>
    <w:rsid w:val="00161662"/>
    <w:rsid w:val="001621DD"/>
    <w:rsid w:val="0016222A"/>
    <w:rsid w:val="00162CC3"/>
    <w:rsid w:val="0016562D"/>
    <w:rsid w:val="00166E76"/>
    <w:rsid w:val="00171814"/>
    <w:rsid w:val="001728AE"/>
    <w:rsid w:val="00173134"/>
    <w:rsid w:val="00173379"/>
    <w:rsid w:val="001771C2"/>
    <w:rsid w:val="00177623"/>
    <w:rsid w:val="00180449"/>
    <w:rsid w:val="001810C3"/>
    <w:rsid w:val="00181673"/>
    <w:rsid w:val="00182C2E"/>
    <w:rsid w:val="00183587"/>
    <w:rsid w:val="00185715"/>
    <w:rsid w:val="00190239"/>
    <w:rsid w:val="001936B4"/>
    <w:rsid w:val="00195339"/>
    <w:rsid w:val="001954AF"/>
    <w:rsid w:val="001958BD"/>
    <w:rsid w:val="0019778E"/>
    <w:rsid w:val="001A1D71"/>
    <w:rsid w:val="001A3897"/>
    <w:rsid w:val="001A47F0"/>
    <w:rsid w:val="001A61F9"/>
    <w:rsid w:val="001A6853"/>
    <w:rsid w:val="001A6B25"/>
    <w:rsid w:val="001A7308"/>
    <w:rsid w:val="001B01B6"/>
    <w:rsid w:val="001B0A23"/>
    <w:rsid w:val="001B31B4"/>
    <w:rsid w:val="001B3DC2"/>
    <w:rsid w:val="001B41C2"/>
    <w:rsid w:val="001B673A"/>
    <w:rsid w:val="001C0BC9"/>
    <w:rsid w:val="001C101D"/>
    <w:rsid w:val="001C183E"/>
    <w:rsid w:val="001C1E61"/>
    <w:rsid w:val="001C41D2"/>
    <w:rsid w:val="001C7ADF"/>
    <w:rsid w:val="001D0A8E"/>
    <w:rsid w:val="001D136F"/>
    <w:rsid w:val="001D18E7"/>
    <w:rsid w:val="001D192B"/>
    <w:rsid w:val="001D1D71"/>
    <w:rsid w:val="001D3F79"/>
    <w:rsid w:val="001D46D5"/>
    <w:rsid w:val="001D584F"/>
    <w:rsid w:val="001D6D0B"/>
    <w:rsid w:val="001D73B0"/>
    <w:rsid w:val="001E04C4"/>
    <w:rsid w:val="001E1E32"/>
    <w:rsid w:val="001E2A6A"/>
    <w:rsid w:val="001E3383"/>
    <w:rsid w:val="001E4329"/>
    <w:rsid w:val="001E5206"/>
    <w:rsid w:val="001E7731"/>
    <w:rsid w:val="001E79E4"/>
    <w:rsid w:val="001F0311"/>
    <w:rsid w:val="001F0952"/>
    <w:rsid w:val="001F3288"/>
    <w:rsid w:val="001F345B"/>
    <w:rsid w:val="001F41C1"/>
    <w:rsid w:val="001F4B79"/>
    <w:rsid w:val="001F5613"/>
    <w:rsid w:val="001F5690"/>
    <w:rsid w:val="001F6F14"/>
    <w:rsid w:val="001F7BE0"/>
    <w:rsid w:val="0020164C"/>
    <w:rsid w:val="00202D20"/>
    <w:rsid w:val="002053EE"/>
    <w:rsid w:val="0020603C"/>
    <w:rsid w:val="00206C06"/>
    <w:rsid w:val="00207832"/>
    <w:rsid w:val="0020785A"/>
    <w:rsid w:val="002103FC"/>
    <w:rsid w:val="00213014"/>
    <w:rsid w:val="002138D7"/>
    <w:rsid w:val="002143C5"/>
    <w:rsid w:val="00216331"/>
    <w:rsid w:val="002167DD"/>
    <w:rsid w:val="00220336"/>
    <w:rsid w:val="00220AE0"/>
    <w:rsid w:val="002210BF"/>
    <w:rsid w:val="00222040"/>
    <w:rsid w:val="002222B4"/>
    <w:rsid w:val="002226FE"/>
    <w:rsid w:val="00223AD1"/>
    <w:rsid w:val="0022520C"/>
    <w:rsid w:val="0022551A"/>
    <w:rsid w:val="00225E4B"/>
    <w:rsid w:val="0022685A"/>
    <w:rsid w:val="002270AA"/>
    <w:rsid w:val="00227655"/>
    <w:rsid w:val="00227BD3"/>
    <w:rsid w:val="0023242A"/>
    <w:rsid w:val="00232467"/>
    <w:rsid w:val="0023332E"/>
    <w:rsid w:val="0023400F"/>
    <w:rsid w:val="002363FE"/>
    <w:rsid w:val="00236423"/>
    <w:rsid w:val="00236E77"/>
    <w:rsid w:val="00237D2B"/>
    <w:rsid w:val="00242C4C"/>
    <w:rsid w:val="00243423"/>
    <w:rsid w:val="002438EC"/>
    <w:rsid w:val="00244869"/>
    <w:rsid w:val="00246539"/>
    <w:rsid w:val="00250BD7"/>
    <w:rsid w:val="00251B02"/>
    <w:rsid w:val="0025331F"/>
    <w:rsid w:val="00256FC2"/>
    <w:rsid w:val="0025772A"/>
    <w:rsid w:val="002600D1"/>
    <w:rsid w:val="002608D5"/>
    <w:rsid w:val="002616B3"/>
    <w:rsid w:val="00262C6B"/>
    <w:rsid w:val="00263418"/>
    <w:rsid w:val="0026557B"/>
    <w:rsid w:val="00271575"/>
    <w:rsid w:val="00271A37"/>
    <w:rsid w:val="00272F82"/>
    <w:rsid w:val="00273736"/>
    <w:rsid w:val="00275154"/>
    <w:rsid w:val="00277006"/>
    <w:rsid w:val="00277769"/>
    <w:rsid w:val="00277A06"/>
    <w:rsid w:val="00280B56"/>
    <w:rsid w:val="002813D4"/>
    <w:rsid w:val="002824ED"/>
    <w:rsid w:val="00285B97"/>
    <w:rsid w:val="00285F37"/>
    <w:rsid w:val="0029017F"/>
    <w:rsid w:val="00293249"/>
    <w:rsid w:val="00293B67"/>
    <w:rsid w:val="002941FE"/>
    <w:rsid w:val="00295917"/>
    <w:rsid w:val="002959D0"/>
    <w:rsid w:val="002961B9"/>
    <w:rsid w:val="00296CFD"/>
    <w:rsid w:val="002979FE"/>
    <w:rsid w:val="00297EB3"/>
    <w:rsid w:val="002A0867"/>
    <w:rsid w:val="002A0B48"/>
    <w:rsid w:val="002A12F7"/>
    <w:rsid w:val="002A1E60"/>
    <w:rsid w:val="002A1F02"/>
    <w:rsid w:val="002A2FB4"/>
    <w:rsid w:val="002A383A"/>
    <w:rsid w:val="002A4E96"/>
    <w:rsid w:val="002A57E5"/>
    <w:rsid w:val="002A5D56"/>
    <w:rsid w:val="002A60F5"/>
    <w:rsid w:val="002A6F8B"/>
    <w:rsid w:val="002A7BB0"/>
    <w:rsid w:val="002B10B4"/>
    <w:rsid w:val="002B284A"/>
    <w:rsid w:val="002B2BD6"/>
    <w:rsid w:val="002B39C1"/>
    <w:rsid w:val="002B3C7E"/>
    <w:rsid w:val="002B583D"/>
    <w:rsid w:val="002B6D9E"/>
    <w:rsid w:val="002B74EB"/>
    <w:rsid w:val="002B75FD"/>
    <w:rsid w:val="002C039A"/>
    <w:rsid w:val="002C0478"/>
    <w:rsid w:val="002C10B0"/>
    <w:rsid w:val="002C2378"/>
    <w:rsid w:val="002C26A1"/>
    <w:rsid w:val="002C4066"/>
    <w:rsid w:val="002C59B5"/>
    <w:rsid w:val="002C6595"/>
    <w:rsid w:val="002C6E28"/>
    <w:rsid w:val="002D0DE1"/>
    <w:rsid w:val="002D37E1"/>
    <w:rsid w:val="002D3E67"/>
    <w:rsid w:val="002D5649"/>
    <w:rsid w:val="002D693E"/>
    <w:rsid w:val="002D6DEF"/>
    <w:rsid w:val="002E0190"/>
    <w:rsid w:val="002E0399"/>
    <w:rsid w:val="002E1011"/>
    <w:rsid w:val="002E13CB"/>
    <w:rsid w:val="002E16E0"/>
    <w:rsid w:val="002E170C"/>
    <w:rsid w:val="002E19AD"/>
    <w:rsid w:val="002E27C9"/>
    <w:rsid w:val="002E35AA"/>
    <w:rsid w:val="002E3C5D"/>
    <w:rsid w:val="002E4DA1"/>
    <w:rsid w:val="002E65C9"/>
    <w:rsid w:val="002E6E2F"/>
    <w:rsid w:val="002F355E"/>
    <w:rsid w:val="002F44C3"/>
    <w:rsid w:val="002F58E4"/>
    <w:rsid w:val="002F7FEE"/>
    <w:rsid w:val="003015AE"/>
    <w:rsid w:val="00301CE9"/>
    <w:rsid w:val="00303F85"/>
    <w:rsid w:val="003065BE"/>
    <w:rsid w:val="003075AE"/>
    <w:rsid w:val="00310DB9"/>
    <w:rsid w:val="003116C3"/>
    <w:rsid w:val="003149D0"/>
    <w:rsid w:val="00315A6F"/>
    <w:rsid w:val="003211C7"/>
    <w:rsid w:val="00323663"/>
    <w:rsid w:val="00323C43"/>
    <w:rsid w:val="00324ED7"/>
    <w:rsid w:val="00325C35"/>
    <w:rsid w:val="00327BA5"/>
    <w:rsid w:val="003310EC"/>
    <w:rsid w:val="003311D8"/>
    <w:rsid w:val="00331ED0"/>
    <w:rsid w:val="00335A77"/>
    <w:rsid w:val="003363B1"/>
    <w:rsid w:val="003366C3"/>
    <w:rsid w:val="00336B0D"/>
    <w:rsid w:val="00341845"/>
    <w:rsid w:val="00341977"/>
    <w:rsid w:val="00341CEC"/>
    <w:rsid w:val="00342617"/>
    <w:rsid w:val="00342A85"/>
    <w:rsid w:val="0034307E"/>
    <w:rsid w:val="00345F72"/>
    <w:rsid w:val="00346828"/>
    <w:rsid w:val="003469D7"/>
    <w:rsid w:val="00350AB5"/>
    <w:rsid w:val="0035457C"/>
    <w:rsid w:val="00354C61"/>
    <w:rsid w:val="00355F7C"/>
    <w:rsid w:val="0036010A"/>
    <w:rsid w:val="003615F4"/>
    <w:rsid w:val="00363085"/>
    <w:rsid w:val="0036473D"/>
    <w:rsid w:val="003654B9"/>
    <w:rsid w:val="00365544"/>
    <w:rsid w:val="00367D34"/>
    <w:rsid w:val="00367E27"/>
    <w:rsid w:val="003706B9"/>
    <w:rsid w:val="00370A3C"/>
    <w:rsid w:val="00371FD4"/>
    <w:rsid w:val="0037278B"/>
    <w:rsid w:val="0037325C"/>
    <w:rsid w:val="00374C25"/>
    <w:rsid w:val="00377D90"/>
    <w:rsid w:val="003814FF"/>
    <w:rsid w:val="003817F2"/>
    <w:rsid w:val="00384B2E"/>
    <w:rsid w:val="00386981"/>
    <w:rsid w:val="00386D74"/>
    <w:rsid w:val="0039073A"/>
    <w:rsid w:val="003908E3"/>
    <w:rsid w:val="0039167E"/>
    <w:rsid w:val="003916A3"/>
    <w:rsid w:val="00396292"/>
    <w:rsid w:val="00397C0E"/>
    <w:rsid w:val="003A042F"/>
    <w:rsid w:val="003A151D"/>
    <w:rsid w:val="003A3D97"/>
    <w:rsid w:val="003A443C"/>
    <w:rsid w:val="003A4779"/>
    <w:rsid w:val="003A4CBD"/>
    <w:rsid w:val="003A62E7"/>
    <w:rsid w:val="003A6DE0"/>
    <w:rsid w:val="003A7B59"/>
    <w:rsid w:val="003B3D37"/>
    <w:rsid w:val="003B4A58"/>
    <w:rsid w:val="003B5ED3"/>
    <w:rsid w:val="003C072E"/>
    <w:rsid w:val="003C1064"/>
    <w:rsid w:val="003C1084"/>
    <w:rsid w:val="003C10F3"/>
    <w:rsid w:val="003C1AAE"/>
    <w:rsid w:val="003C1C61"/>
    <w:rsid w:val="003C35EC"/>
    <w:rsid w:val="003C4B85"/>
    <w:rsid w:val="003C7241"/>
    <w:rsid w:val="003D12D7"/>
    <w:rsid w:val="003D1750"/>
    <w:rsid w:val="003D3540"/>
    <w:rsid w:val="003D3682"/>
    <w:rsid w:val="003D42D3"/>
    <w:rsid w:val="003D44FA"/>
    <w:rsid w:val="003D485E"/>
    <w:rsid w:val="003D53EC"/>
    <w:rsid w:val="003E4AF2"/>
    <w:rsid w:val="003E4C2A"/>
    <w:rsid w:val="003E68D8"/>
    <w:rsid w:val="003E7D23"/>
    <w:rsid w:val="003F0A7C"/>
    <w:rsid w:val="003F0D68"/>
    <w:rsid w:val="003F198A"/>
    <w:rsid w:val="003F2246"/>
    <w:rsid w:val="003F6101"/>
    <w:rsid w:val="003F780E"/>
    <w:rsid w:val="003F7816"/>
    <w:rsid w:val="003F7F76"/>
    <w:rsid w:val="00400219"/>
    <w:rsid w:val="00400A60"/>
    <w:rsid w:val="004011BA"/>
    <w:rsid w:val="00402C18"/>
    <w:rsid w:val="004046EE"/>
    <w:rsid w:val="0040504C"/>
    <w:rsid w:val="004064D0"/>
    <w:rsid w:val="00406BFB"/>
    <w:rsid w:val="00406E00"/>
    <w:rsid w:val="00407124"/>
    <w:rsid w:val="00410E07"/>
    <w:rsid w:val="00412533"/>
    <w:rsid w:val="00412EBF"/>
    <w:rsid w:val="00413377"/>
    <w:rsid w:val="00414AE5"/>
    <w:rsid w:val="00415351"/>
    <w:rsid w:val="004159BA"/>
    <w:rsid w:val="00415F82"/>
    <w:rsid w:val="004163B2"/>
    <w:rsid w:val="004170E0"/>
    <w:rsid w:val="00417260"/>
    <w:rsid w:val="004172CC"/>
    <w:rsid w:val="004206DC"/>
    <w:rsid w:val="00420C3A"/>
    <w:rsid w:val="004218C7"/>
    <w:rsid w:val="00422944"/>
    <w:rsid w:val="0042446A"/>
    <w:rsid w:val="00426C39"/>
    <w:rsid w:val="00427E01"/>
    <w:rsid w:val="00431564"/>
    <w:rsid w:val="0043217F"/>
    <w:rsid w:val="004357E5"/>
    <w:rsid w:val="004364A2"/>
    <w:rsid w:val="00436931"/>
    <w:rsid w:val="0043693F"/>
    <w:rsid w:val="00437934"/>
    <w:rsid w:val="00440129"/>
    <w:rsid w:val="00440D4E"/>
    <w:rsid w:val="0044106D"/>
    <w:rsid w:val="004418B9"/>
    <w:rsid w:val="00445135"/>
    <w:rsid w:val="0044644E"/>
    <w:rsid w:val="00446EE5"/>
    <w:rsid w:val="00450220"/>
    <w:rsid w:val="004505E3"/>
    <w:rsid w:val="0045080F"/>
    <w:rsid w:val="00451F10"/>
    <w:rsid w:val="00452432"/>
    <w:rsid w:val="00453049"/>
    <w:rsid w:val="00455A19"/>
    <w:rsid w:val="00460ACF"/>
    <w:rsid w:val="00462220"/>
    <w:rsid w:val="00464229"/>
    <w:rsid w:val="00464566"/>
    <w:rsid w:val="00464F64"/>
    <w:rsid w:val="00466C4E"/>
    <w:rsid w:val="00466CE3"/>
    <w:rsid w:val="00466F63"/>
    <w:rsid w:val="0046789E"/>
    <w:rsid w:val="00470481"/>
    <w:rsid w:val="004708E0"/>
    <w:rsid w:val="004716BE"/>
    <w:rsid w:val="00472136"/>
    <w:rsid w:val="00472813"/>
    <w:rsid w:val="0047642D"/>
    <w:rsid w:val="004770D3"/>
    <w:rsid w:val="00480A36"/>
    <w:rsid w:val="004815A8"/>
    <w:rsid w:val="004821A9"/>
    <w:rsid w:val="004821BD"/>
    <w:rsid w:val="00482DD2"/>
    <w:rsid w:val="004831EF"/>
    <w:rsid w:val="00483781"/>
    <w:rsid w:val="004901FE"/>
    <w:rsid w:val="00490D4D"/>
    <w:rsid w:val="00490EB7"/>
    <w:rsid w:val="00491F56"/>
    <w:rsid w:val="004934DD"/>
    <w:rsid w:val="0049488D"/>
    <w:rsid w:val="00495CFC"/>
    <w:rsid w:val="00497F86"/>
    <w:rsid w:val="004A0E98"/>
    <w:rsid w:val="004A3115"/>
    <w:rsid w:val="004A3219"/>
    <w:rsid w:val="004A4226"/>
    <w:rsid w:val="004A502C"/>
    <w:rsid w:val="004B0228"/>
    <w:rsid w:val="004B1E01"/>
    <w:rsid w:val="004B3480"/>
    <w:rsid w:val="004B57E3"/>
    <w:rsid w:val="004B5C20"/>
    <w:rsid w:val="004B5F53"/>
    <w:rsid w:val="004B6650"/>
    <w:rsid w:val="004B6DF7"/>
    <w:rsid w:val="004C1D48"/>
    <w:rsid w:val="004C1FCD"/>
    <w:rsid w:val="004C2EBA"/>
    <w:rsid w:val="004C3159"/>
    <w:rsid w:val="004C430A"/>
    <w:rsid w:val="004C4D23"/>
    <w:rsid w:val="004C5221"/>
    <w:rsid w:val="004C5427"/>
    <w:rsid w:val="004C5D4F"/>
    <w:rsid w:val="004C7B50"/>
    <w:rsid w:val="004C7B92"/>
    <w:rsid w:val="004D0053"/>
    <w:rsid w:val="004D16EA"/>
    <w:rsid w:val="004D39FA"/>
    <w:rsid w:val="004D3DBB"/>
    <w:rsid w:val="004D6AB1"/>
    <w:rsid w:val="004D77BE"/>
    <w:rsid w:val="004E0604"/>
    <w:rsid w:val="004E16C7"/>
    <w:rsid w:val="004E1B28"/>
    <w:rsid w:val="004E2513"/>
    <w:rsid w:val="004E2843"/>
    <w:rsid w:val="004E28F8"/>
    <w:rsid w:val="004E2968"/>
    <w:rsid w:val="004E3106"/>
    <w:rsid w:val="004E3F32"/>
    <w:rsid w:val="004E4E6A"/>
    <w:rsid w:val="004E5545"/>
    <w:rsid w:val="004E6ED1"/>
    <w:rsid w:val="004E787D"/>
    <w:rsid w:val="004E79BC"/>
    <w:rsid w:val="004E7A9F"/>
    <w:rsid w:val="004F00BE"/>
    <w:rsid w:val="004F0357"/>
    <w:rsid w:val="004F26B0"/>
    <w:rsid w:val="004F2E72"/>
    <w:rsid w:val="004F2FAF"/>
    <w:rsid w:val="004F38FA"/>
    <w:rsid w:val="004F5D99"/>
    <w:rsid w:val="004F619E"/>
    <w:rsid w:val="004F72EE"/>
    <w:rsid w:val="004F7494"/>
    <w:rsid w:val="0050035E"/>
    <w:rsid w:val="0050057E"/>
    <w:rsid w:val="00500B07"/>
    <w:rsid w:val="0050141C"/>
    <w:rsid w:val="00501A19"/>
    <w:rsid w:val="005021D7"/>
    <w:rsid w:val="00502BEB"/>
    <w:rsid w:val="00503508"/>
    <w:rsid w:val="005060C3"/>
    <w:rsid w:val="00506989"/>
    <w:rsid w:val="005069D7"/>
    <w:rsid w:val="0051018C"/>
    <w:rsid w:val="00511680"/>
    <w:rsid w:val="00511BED"/>
    <w:rsid w:val="00513244"/>
    <w:rsid w:val="00513A64"/>
    <w:rsid w:val="005147C8"/>
    <w:rsid w:val="005164C4"/>
    <w:rsid w:val="00516644"/>
    <w:rsid w:val="0051678A"/>
    <w:rsid w:val="00516A98"/>
    <w:rsid w:val="0051748D"/>
    <w:rsid w:val="005176C0"/>
    <w:rsid w:val="0052097D"/>
    <w:rsid w:val="00521A63"/>
    <w:rsid w:val="00523E24"/>
    <w:rsid w:val="0052463E"/>
    <w:rsid w:val="00524A16"/>
    <w:rsid w:val="00524A5F"/>
    <w:rsid w:val="00525860"/>
    <w:rsid w:val="00527064"/>
    <w:rsid w:val="00527F0B"/>
    <w:rsid w:val="005304D7"/>
    <w:rsid w:val="00530D94"/>
    <w:rsid w:val="005312BB"/>
    <w:rsid w:val="005319FD"/>
    <w:rsid w:val="00532390"/>
    <w:rsid w:val="005324E3"/>
    <w:rsid w:val="0053329A"/>
    <w:rsid w:val="00534866"/>
    <w:rsid w:val="005368EF"/>
    <w:rsid w:val="00541671"/>
    <w:rsid w:val="00545DAA"/>
    <w:rsid w:val="00546905"/>
    <w:rsid w:val="0055235A"/>
    <w:rsid w:val="0055513D"/>
    <w:rsid w:val="005551C6"/>
    <w:rsid w:val="00555273"/>
    <w:rsid w:val="00556A27"/>
    <w:rsid w:val="0056093F"/>
    <w:rsid w:val="005616C1"/>
    <w:rsid w:val="00561CAE"/>
    <w:rsid w:val="00562FE9"/>
    <w:rsid w:val="00564769"/>
    <w:rsid w:val="0056551F"/>
    <w:rsid w:val="00566020"/>
    <w:rsid w:val="00567569"/>
    <w:rsid w:val="005679A3"/>
    <w:rsid w:val="00567D1E"/>
    <w:rsid w:val="005704CE"/>
    <w:rsid w:val="00570F82"/>
    <w:rsid w:val="0057132C"/>
    <w:rsid w:val="00571619"/>
    <w:rsid w:val="00572774"/>
    <w:rsid w:val="00573468"/>
    <w:rsid w:val="0057632D"/>
    <w:rsid w:val="00580975"/>
    <w:rsid w:val="005835BC"/>
    <w:rsid w:val="00583F12"/>
    <w:rsid w:val="005843B1"/>
    <w:rsid w:val="0058602E"/>
    <w:rsid w:val="00587192"/>
    <w:rsid w:val="00587798"/>
    <w:rsid w:val="0059039E"/>
    <w:rsid w:val="0059101C"/>
    <w:rsid w:val="005922E6"/>
    <w:rsid w:val="0059489B"/>
    <w:rsid w:val="00595CC3"/>
    <w:rsid w:val="005A0A37"/>
    <w:rsid w:val="005A5748"/>
    <w:rsid w:val="005A61ED"/>
    <w:rsid w:val="005A67E9"/>
    <w:rsid w:val="005A6F5D"/>
    <w:rsid w:val="005A713F"/>
    <w:rsid w:val="005B0F9A"/>
    <w:rsid w:val="005C1AEA"/>
    <w:rsid w:val="005C2D1A"/>
    <w:rsid w:val="005C2E72"/>
    <w:rsid w:val="005C3120"/>
    <w:rsid w:val="005C66F1"/>
    <w:rsid w:val="005C6AD4"/>
    <w:rsid w:val="005D0A5D"/>
    <w:rsid w:val="005D12B3"/>
    <w:rsid w:val="005D1D62"/>
    <w:rsid w:val="005D26B8"/>
    <w:rsid w:val="005D2BA7"/>
    <w:rsid w:val="005D31B0"/>
    <w:rsid w:val="005D3A7B"/>
    <w:rsid w:val="005D3BDD"/>
    <w:rsid w:val="005D3D4C"/>
    <w:rsid w:val="005D3FFC"/>
    <w:rsid w:val="005D5070"/>
    <w:rsid w:val="005D59AE"/>
    <w:rsid w:val="005D76D1"/>
    <w:rsid w:val="005E24F6"/>
    <w:rsid w:val="005E3291"/>
    <w:rsid w:val="005E484E"/>
    <w:rsid w:val="005E5DD8"/>
    <w:rsid w:val="005E7128"/>
    <w:rsid w:val="005F0CE6"/>
    <w:rsid w:val="005F2F8B"/>
    <w:rsid w:val="005F4784"/>
    <w:rsid w:val="005F5D03"/>
    <w:rsid w:val="005F66DD"/>
    <w:rsid w:val="005F7196"/>
    <w:rsid w:val="00603928"/>
    <w:rsid w:val="00603A7C"/>
    <w:rsid w:val="00603FFF"/>
    <w:rsid w:val="00605762"/>
    <w:rsid w:val="00606C53"/>
    <w:rsid w:val="00614423"/>
    <w:rsid w:val="0061598F"/>
    <w:rsid w:val="00616453"/>
    <w:rsid w:val="0061698B"/>
    <w:rsid w:val="00617688"/>
    <w:rsid w:val="0062036E"/>
    <w:rsid w:val="006208C8"/>
    <w:rsid w:val="0062245B"/>
    <w:rsid w:val="00623846"/>
    <w:rsid w:val="00624181"/>
    <w:rsid w:val="00624D58"/>
    <w:rsid w:val="0062539C"/>
    <w:rsid w:val="0062596C"/>
    <w:rsid w:val="00626E91"/>
    <w:rsid w:val="00627C1E"/>
    <w:rsid w:val="00627CF7"/>
    <w:rsid w:val="006317C0"/>
    <w:rsid w:val="00632F14"/>
    <w:rsid w:val="00635B7A"/>
    <w:rsid w:val="00636B97"/>
    <w:rsid w:val="006375AA"/>
    <w:rsid w:val="006402A8"/>
    <w:rsid w:val="0064109F"/>
    <w:rsid w:val="0064112B"/>
    <w:rsid w:val="0064250D"/>
    <w:rsid w:val="00642B41"/>
    <w:rsid w:val="0064621D"/>
    <w:rsid w:val="00650614"/>
    <w:rsid w:val="00650D59"/>
    <w:rsid w:val="006517CE"/>
    <w:rsid w:val="00651E2A"/>
    <w:rsid w:val="00651E98"/>
    <w:rsid w:val="00651F8C"/>
    <w:rsid w:val="006559EA"/>
    <w:rsid w:val="00655A6E"/>
    <w:rsid w:val="00655C06"/>
    <w:rsid w:val="006570F1"/>
    <w:rsid w:val="00662475"/>
    <w:rsid w:val="0066279A"/>
    <w:rsid w:val="006630AE"/>
    <w:rsid w:val="00664BC7"/>
    <w:rsid w:val="00664C17"/>
    <w:rsid w:val="00664C3B"/>
    <w:rsid w:val="00665398"/>
    <w:rsid w:val="006655FA"/>
    <w:rsid w:val="00666AAB"/>
    <w:rsid w:val="00667513"/>
    <w:rsid w:val="00667FCC"/>
    <w:rsid w:val="006710DB"/>
    <w:rsid w:val="006716CF"/>
    <w:rsid w:val="00673A8F"/>
    <w:rsid w:val="0067479A"/>
    <w:rsid w:val="00675BCD"/>
    <w:rsid w:val="0067709A"/>
    <w:rsid w:val="0067714F"/>
    <w:rsid w:val="006772DF"/>
    <w:rsid w:val="00677F05"/>
    <w:rsid w:val="00680559"/>
    <w:rsid w:val="006808D0"/>
    <w:rsid w:val="0068250B"/>
    <w:rsid w:val="006837FC"/>
    <w:rsid w:val="006844E5"/>
    <w:rsid w:val="006851CA"/>
    <w:rsid w:val="00686942"/>
    <w:rsid w:val="006913E8"/>
    <w:rsid w:val="0069171F"/>
    <w:rsid w:val="00693572"/>
    <w:rsid w:val="006938EA"/>
    <w:rsid w:val="00693C49"/>
    <w:rsid w:val="00693CC3"/>
    <w:rsid w:val="006942DA"/>
    <w:rsid w:val="00694AF4"/>
    <w:rsid w:val="00695505"/>
    <w:rsid w:val="00695C17"/>
    <w:rsid w:val="00696273"/>
    <w:rsid w:val="0069692F"/>
    <w:rsid w:val="006A00AD"/>
    <w:rsid w:val="006A2EBE"/>
    <w:rsid w:val="006A3001"/>
    <w:rsid w:val="006A514C"/>
    <w:rsid w:val="006A5672"/>
    <w:rsid w:val="006A5A6C"/>
    <w:rsid w:val="006A6BF4"/>
    <w:rsid w:val="006B0705"/>
    <w:rsid w:val="006B1DDE"/>
    <w:rsid w:val="006B2427"/>
    <w:rsid w:val="006B5146"/>
    <w:rsid w:val="006B5AD3"/>
    <w:rsid w:val="006B62F8"/>
    <w:rsid w:val="006C0CE4"/>
    <w:rsid w:val="006C1146"/>
    <w:rsid w:val="006C3DC2"/>
    <w:rsid w:val="006C50B5"/>
    <w:rsid w:val="006C5C0F"/>
    <w:rsid w:val="006C6690"/>
    <w:rsid w:val="006C7A53"/>
    <w:rsid w:val="006D2F7A"/>
    <w:rsid w:val="006D780D"/>
    <w:rsid w:val="006D7A29"/>
    <w:rsid w:val="006E1C33"/>
    <w:rsid w:val="006E2A52"/>
    <w:rsid w:val="006E3BD9"/>
    <w:rsid w:val="006E5058"/>
    <w:rsid w:val="006E774C"/>
    <w:rsid w:val="006F15F2"/>
    <w:rsid w:val="006F2487"/>
    <w:rsid w:val="006F3BF2"/>
    <w:rsid w:val="006F40C4"/>
    <w:rsid w:val="006F4619"/>
    <w:rsid w:val="006F6AB1"/>
    <w:rsid w:val="006F6D32"/>
    <w:rsid w:val="006F7D93"/>
    <w:rsid w:val="00701738"/>
    <w:rsid w:val="00702112"/>
    <w:rsid w:val="00702DDC"/>
    <w:rsid w:val="00705141"/>
    <w:rsid w:val="00706674"/>
    <w:rsid w:val="007077AB"/>
    <w:rsid w:val="00710C47"/>
    <w:rsid w:val="007115C0"/>
    <w:rsid w:val="0071219D"/>
    <w:rsid w:val="00713CA2"/>
    <w:rsid w:val="007144FD"/>
    <w:rsid w:val="00714631"/>
    <w:rsid w:val="00716727"/>
    <w:rsid w:val="00717D96"/>
    <w:rsid w:val="00717FFA"/>
    <w:rsid w:val="00720D35"/>
    <w:rsid w:val="007215C9"/>
    <w:rsid w:val="00721B2A"/>
    <w:rsid w:val="00721FB3"/>
    <w:rsid w:val="00722452"/>
    <w:rsid w:val="00722A86"/>
    <w:rsid w:val="00722FF7"/>
    <w:rsid w:val="00725F6F"/>
    <w:rsid w:val="00727DA1"/>
    <w:rsid w:val="00731DD1"/>
    <w:rsid w:val="00732B61"/>
    <w:rsid w:val="00733F8C"/>
    <w:rsid w:val="00734969"/>
    <w:rsid w:val="007349AD"/>
    <w:rsid w:val="00735D33"/>
    <w:rsid w:val="007368B9"/>
    <w:rsid w:val="00737270"/>
    <w:rsid w:val="00737ADF"/>
    <w:rsid w:val="00740C1F"/>
    <w:rsid w:val="00741626"/>
    <w:rsid w:val="007429B7"/>
    <w:rsid w:val="00742AC1"/>
    <w:rsid w:val="00743FD7"/>
    <w:rsid w:val="00744D2D"/>
    <w:rsid w:val="0074550D"/>
    <w:rsid w:val="00745757"/>
    <w:rsid w:val="00745D82"/>
    <w:rsid w:val="0074753A"/>
    <w:rsid w:val="007503AC"/>
    <w:rsid w:val="007503FD"/>
    <w:rsid w:val="00750F9D"/>
    <w:rsid w:val="007515AA"/>
    <w:rsid w:val="00751781"/>
    <w:rsid w:val="00753693"/>
    <w:rsid w:val="00753DF9"/>
    <w:rsid w:val="00754F3D"/>
    <w:rsid w:val="007551D8"/>
    <w:rsid w:val="00755446"/>
    <w:rsid w:val="007575C0"/>
    <w:rsid w:val="0075767E"/>
    <w:rsid w:val="007577DC"/>
    <w:rsid w:val="00760D01"/>
    <w:rsid w:val="00760D45"/>
    <w:rsid w:val="00761FC4"/>
    <w:rsid w:val="007632F5"/>
    <w:rsid w:val="00763B07"/>
    <w:rsid w:val="00764729"/>
    <w:rsid w:val="00764A19"/>
    <w:rsid w:val="007653F3"/>
    <w:rsid w:val="007659FB"/>
    <w:rsid w:val="00766CD1"/>
    <w:rsid w:val="0077041E"/>
    <w:rsid w:val="00770BD8"/>
    <w:rsid w:val="00770D4A"/>
    <w:rsid w:val="0077118E"/>
    <w:rsid w:val="00771B81"/>
    <w:rsid w:val="00772978"/>
    <w:rsid w:val="00772D4F"/>
    <w:rsid w:val="0077448B"/>
    <w:rsid w:val="0077606E"/>
    <w:rsid w:val="007768A2"/>
    <w:rsid w:val="007806A7"/>
    <w:rsid w:val="007813F9"/>
    <w:rsid w:val="00781581"/>
    <w:rsid w:val="00781D43"/>
    <w:rsid w:val="00782506"/>
    <w:rsid w:val="00782DCF"/>
    <w:rsid w:val="00783C60"/>
    <w:rsid w:val="00784236"/>
    <w:rsid w:val="00784EE0"/>
    <w:rsid w:val="007852F4"/>
    <w:rsid w:val="00785BEE"/>
    <w:rsid w:val="00786F32"/>
    <w:rsid w:val="007871CD"/>
    <w:rsid w:val="007875F9"/>
    <w:rsid w:val="00787A5F"/>
    <w:rsid w:val="0079214D"/>
    <w:rsid w:val="00793535"/>
    <w:rsid w:val="00794530"/>
    <w:rsid w:val="00795716"/>
    <w:rsid w:val="00795BF3"/>
    <w:rsid w:val="00795EAF"/>
    <w:rsid w:val="00796987"/>
    <w:rsid w:val="00796EFC"/>
    <w:rsid w:val="007A2327"/>
    <w:rsid w:val="007A3FB5"/>
    <w:rsid w:val="007A6258"/>
    <w:rsid w:val="007A6560"/>
    <w:rsid w:val="007B0004"/>
    <w:rsid w:val="007B1FFB"/>
    <w:rsid w:val="007B2C03"/>
    <w:rsid w:val="007B413D"/>
    <w:rsid w:val="007B5B3D"/>
    <w:rsid w:val="007B6AF4"/>
    <w:rsid w:val="007B6C73"/>
    <w:rsid w:val="007B7706"/>
    <w:rsid w:val="007C45DD"/>
    <w:rsid w:val="007C4EE0"/>
    <w:rsid w:val="007C5DBA"/>
    <w:rsid w:val="007C5EF2"/>
    <w:rsid w:val="007D01EA"/>
    <w:rsid w:val="007D146C"/>
    <w:rsid w:val="007D37BA"/>
    <w:rsid w:val="007D3C78"/>
    <w:rsid w:val="007D41D5"/>
    <w:rsid w:val="007D481C"/>
    <w:rsid w:val="007D4967"/>
    <w:rsid w:val="007D4BB4"/>
    <w:rsid w:val="007D5D3D"/>
    <w:rsid w:val="007D72BE"/>
    <w:rsid w:val="007D76F1"/>
    <w:rsid w:val="007E0D8F"/>
    <w:rsid w:val="007E175C"/>
    <w:rsid w:val="007E1844"/>
    <w:rsid w:val="007E2F59"/>
    <w:rsid w:val="007E3EE7"/>
    <w:rsid w:val="007E543A"/>
    <w:rsid w:val="007F0ABC"/>
    <w:rsid w:val="007F0C8F"/>
    <w:rsid w:val="007F1488"/>
    <w:rsid w:val="007F3014"/>
    <w:rsid w:val="007F4BFB"/>
    <w:rsid w:val="007F4D55"/>
    <w:rsid w:val="007F6921"/>
    <w:rsid w:val="007F69F5"/>
    <w:rsid w:val="007F6CE8"/>
    <w:rsid w:val="007F6EB9"/>
    <w:rsid w:val="007F75A7"/>
    <w:rsid w:val="0080077C"/>
    <w:rsid w:val="00801A4B"/>
    <w:rsid w:val="00802546"/>
    <w:rsid w:val="0080340F"/>
    <w:rsid w:val="0080455B"/>
    <w:rsid w:val="008045EF"/>
    <w:rsid w:val="00805B89"/>
    <w:rsid w:val="00806B7F"/>
    <w:rsid w:val="00813457"/>
    <w:rsid w:val="008140D6"/>
    <w:rsid w:val="00814FBD"/>
    <w:rsid w:val="008159EE"/>
    <w:rsid w:val="00815BC3"/>
    <w:rsid w:val="00816D46"/>
    <w:rsid w:val="0081766C"/>
    <w:rsid w:val="00822BD6"/>
    <w:rsid w:val="00822DAF"/>
    <w:rsid w:val="008239CA"/>
    <w:rsid w:val="00825BFC"/>
    <w:rsid w:val="00827366"/>
    <w:rsid w:val="00827A14"/>
    <w:rsid w:val="00831E6B"/>
    <w:rsid w:val="0083204E"/>
    <w:rsid w:val="0083295C"/>
    <w:rsid w:val="00833043"/>
    <w:rsid w:val="00834210"/>
    <w:rsid w:val="00834A07"/>
    <w:rsid w:val="00836293"/>
    <w:rsid w:val="008365BB"/>
    <w:rsid w:val="00837FF9"/>
    <w:rsid w:val="008410E3"/>
    <w:rsid w:val="00842418"/>
    <w:rsid w:val="00844B22"/>
    <w:rsid w:val="00844E65"/>
    <w:rsid w:val="00845BAA"/>
    <w:rsid w:val="00847651"/>
    <w:rsid w:val="00847AB6"/>
    <w:rsid w:val="0085104A"/>
    <w:rsid w:val="00853F94"/>
    <w:rsid w:val="008541D7"/>
    <w:rsid w:val="008543F8"/>
    <w:rsid w:val="00855D0E"/>
    <w:rsid w:val="008579B7"/>
    <w:rsid w:val="00860F5E"/>
    <w:rsid w:val="00861FC8"/>
    <w:rsid w:val="008620ED"/>
    <w:rsid w:val="00862AE0"/>
    <w:rsid w:val="00862D13"/>
    <w:rsid w:val="00862E0A"/>
    <w:rsid w:val="008647D0"/>
    <w:rsid w:val="00865503"/>
    <w:rsid w:val="00865540"/>
    <w:rsid w:val="008720AC"/>
    <w:rsid w:val="0087424B"/>
    <w:rsid w:val="0087433C"/>
    <w:rsid w:val="008743CC"/>
    <w:rsid w:val="00875702"/>
    <w:rsid w:val="00876FBE"/>
    <w:rsid w:val="00877107"/>
    <w:rsid w:val="008777DC"/>
    <w:rsid w:val="00877EEA"/>
    <w:rsid w:val="0088000C"/>
    <w:rsid w:val="0088143C"/>
    <w:rsid w:val="008821FD"/>
    <w:rsid w:val="00882284"/>
    <w:rsid w:val="00882E3B"/>
    <w:rsid w:val="00882F27"/>
    <w:rsid w:val="00883F63"/>
    <w:rsid w:val="00884AB2"/>
    <w:rsid w:val="008853EB"/>
    <w:rsid w:val="0088637F"/>
    <w:rsid w:val="008918B1"/>
    <w:rsid w:val="00892754"/>
    <w:rsid w:val="008947D8"/>
    <w:rsid w:val="008949BA"/>
    <w:rsid w:val="0089681B"/>
    <w:rsid w:val="0089684A"/>
    <w:rsid w:val="00896EE6"/>
    <w:rsid w:val="008A0853"/>
    <w:rsid w:val="008A0D22"/>
    <w:rsid w:val="008A1F1C"/>
    <w:rsid w:val="008A2E7A"/>
    <w:rsid w:val="008A35EC"/>
    <w:rsid w:val="008A6956"/>
    <w:rsid w:val="008A6A8A"/>
    <w:rsid w:val="008A73F4"/>
    <w:rsid w:val="008A7C72"/>
    <w:rsid w:val="008B15DB"/>
    <w:rsid w:val="008B20D6"/>
    <w:rsid w:val="008B483A"/>
    <w:rsid w:val="008B4D58"/>
    <w:rsid w:val="008B602E"/>
    <w:rsid w:val="008B636A"/>
    <w:rsid w:val="008B6467"/>
    <w:rsid w:val="008C0A6F"/>
    <w:rsid w:val="008C1257"/>
    <w:rsid w:val="008C2180"/>
    <w:rsid w:val="008C3A5E"/>
    <w:rsid w:val="008C415F"/>
    <w:rsid w:val="008C5D4F"/>
    <w:rsid w:val="008C68C4"/>
    <w:rsid w:val="008D149C"/>
    <w:rsid w:val="008D1729"/>
    <w:rsid w:val="008D1BFF"/>
    <w:rsid w:val="008D27C9"/>
    <w:rsid w:val="008D2E23"/>
    <w:rsid w:val="008D38A7"/>
    <w:rsid w:val="008D452B"/>
    <w:rsid w:val="008D48EE"/>
    <w:rsid w:val="008D4E74"/>
    <w:rsid w:val="008D54AE"/>
    <w:rsid w:val="008D55AA"/>
    <w:rsid w:val="008D608E"/>
    <w:rsid w:val="008D679E"/>
    <w:rsid w:val="008D6A93"/>
    <w:rsid w:val="008E0A6C"/>
    <w:rsid w:val="008E2180"/>
    <w:rsid w:val="008E4983"/>
    <w:rsid w:val="008E5CD1"/>
    <w:rsid w:val="008E69D8"/>
    <w:rsid w:val="008F00C5"/>
    <w:rsid w:val="008F0B09"/>
    <w:rsid w:val="008F1F3F"/>
    <w:rsid w:val="008F2DF2"/>
    <w:rsid w:val="008F2EAB"/>
    <w:rsid w:val="008F2ED5"/>
    <w:rsid w:val="008F2F17"/>
    <w:rsid w:val="008F5FF3"/>
    <w:rsid w:val="008F6F43"/>
    <w:rsid w:val="008F7083"/>
    <w:rsid w:val="008F7565"/>
    <w:rsid w:val="009003C6"/>
    <w:rsid w:val="00900C18"/>
    <w:rsid w:val="0090118A"/>
    <w:rsid w:val="00901B1D"/>
    <w:rsid w:val="00902DDF"/>
    <w:rsid w:val="00902F82"/>
    <w:rsid w:val="0091280C"/>
    <w:rsid w:val="00912BD3"/>
    <w:rsid w:val="009133AE"/>
    <w:rsid w:val="009136AA"/>
    <w:rsid w:val="0091422E"/>
    <w:rsid w:val="009154BD"/>
    <w:rsid w:val="0092002F"/>
    <w:rsid w:val="009205EC"/>
    <w:rsid w:val="009208C1"/>
    <w:rsid w:val="00920913"/>
    <w:rsid w:val="00921314"/>
    <w:rsid w:val="00923FD8"/>
    <w:rsid w:val="00932EAB"/>
    <w:rsid w:val="009347F3"/>
    <w:rsid w:val="00935614"/>
    <w:rsid w:val="009364E9"/>
    <w:rsid w:val="00937D95"/>
    <w:rsid w:val="009428C2"/>
    <w:rsid w:val="00942A03"/>
    <w:rsid w:val="00943436"/>
    <w:rsid w:val="009435B1"/>
    <w:rsid w:val="009451F0"/>
    <w:rsid w:val="00945D78"/>
    <w:rsid w:val="009464A2"/>
    <w:rsid w:val="00950667"/>
    <w:rsid w:val="0095128B"/>
    <w:rsid w:val="009522F3"/>
    <w:rsid w:val="009531AE"/>
    <w:rsid w:val="0095456A"/>
    <w:rsid w:val="00954630"/>
    <w:rsid w:val="00954AEF"/>
    <w:rsid w:val="00956944"/>
    <w:rsid w:val="00956B54"/>
    <w:rsid w:val="00960025"/>
    <w:rsid w:val="00960315"/>
    <w:rsid w:val="0096108F"/>
    <w:rsid w:val="00962061"/>
    <w:rsid w:val="0096253E"/>
    <w:rsid w:val="00963550"/>
    <w:rsid w:val="00963E99"/>
    <w:rsid w:val="00965877"/>
    <w:rsid w:val="0096683C"/>
    <w:rsid w:val="00966B2B"/>
    <w:rsid w:val="00967969"/>
    <w:rsid w:val="009716C5"/>
    <w:rsid w:val="00973B57"/>
    <w:rsid w:val="009745B1"/>
    <w:rsid w:val="00976D8A"/>
    <w:rsid w:val="00976FFD"/>
    <w:rsid w:val="00981696"/>
    <w:rsid w:val="00984309"/>
    <w:rsid w:val="00985341"/>
    <w:rsid w:val="00985856"/>
    <w:rsid w:val="00986A87"/>
    <w:rsid w:val="00987971"/>
    <w:rsid w:val="009908B8"/>
    <w:rsid w:val="00990AB3"/>
    <w:rsid w:val="00991622"/>
    <w:rsid w:val="009918D0"/>
    <w:rsid w:val="00991CC1"/>
    <w:rsid w:val="0099247E"/>
    <w:rsid w:val="00992868"/>
    <w:rsid w:val="0099604F"/>
    <w:rsid w:val="009A109C"/>
    <w:rsid w:val="009A12A8"/>
    <w:rsid w:val="009A2685"/>
    <w:rsid w:val="009A2A70"/>
    <w:rsid w:val="009A2AC9"/>
    <w:rsid w:val="009A4946"/>
    <w:rsid w:val="009A50B9"/>
    <w:rsid w:val="009A5A72"/>
    <w:rsid w:val="009A6E18"/>
    <w:rsid w:val="009B04E1"/>
    <w:rsid w:val="009B130B"/>
    <w:rsid w:val="009B1DE0"/>
    <w:rsid w:val="009B25CB"/>
    <w:rsid w:val="009B4936"/>
    <w:rsid w:val="009B4D48"/>
    <w:rsid w:val="009B5078"/>
    <w:rsid w:val="009C012E"/>
    <w:rsid w:val="009C0F35"/>
    <w:rsid w:val="009C1F08"/>
    <w:rsid w:val="009C4932"/>
    <w:rsid w:val="009C7333"/>
    <w:rsid w:val="009D3609"/>
    <w:rsid w:val="009D3990"/>
    <w:rsid w:val="009D3FBA"/>
    <w:rsid w:val="009D4A2D"/>
    <w:rsid w:val="009D557B"/>
    <w:rsid w:val="009D730C"/>
    <w:rsid w:val="009D7371"/>
    <w:rsid w:val="009D7836"/>
    <w:rsid w:val="009E1DCC"/>
    <w:rsid w:val="009E2D44"/>
    <w:rsid w:val="009E3486"/>
    <w:rsid w:val="009E4A34"/>
    <w:rsid w:val="009E4B52"/>
    <w:rsid w:val="009E647B"/>
    <w:rsid w:val="009E6EC3"/>
    <w:rsid w:val="009E7B9C"/>
    <w:rsid w:val="009F023A"/>
    <w:rsid w:val="009F0CB0"/>
    <w:rsid w:val="009F237A"/>
    <w:rsid w:val="009F264A"/>
    <w:rsid w:val="009F634D"/>
    <w:rsid w:val="009F64AB"/>
    <w:rsid w:val="009F68CA"/>
    <w:rsid w:val="00A00B56"/>
    <w:rsid w:val="00A01196"/>
    <w:rsid w:val="00A01468"/>
    <w:rsid w:val="00A02360"/>
    <w:rsid w:val="00A02669"/>
    <w:rsid w:val="00A02806"/>
    <w:rsid w:val="00A034B7"/>
    <w:rsid w:val="00A04C78"/>
    <w:rsid w:val="00A0528D"/>
    <w:rsid w:val="00A058C5"/>
    <w:rsid w:val="00A062AD"/>
    <w:rsid w:val="00A0717B"/>
    <w:rsid w:val="00A072D3"/>
    <w:rsid w:val="00A11491"/>
    <w:rsid w:val="00A11794"/>
    <w:rsid w:val="00A124F4"/>
    <w:rsid w:val="00A12876"/>
    <w:rsid w:val="00A12AA3"/>
    <w:rsid w:val="00A16188"/>
    <w:rsid w:val="00A2150B"/>
    <w:rsid w:val="00A2650B"/>
    <w:rsid w:val="00A273FA"/>
    <w:rsid w:val="00A309D1"/>
    <w:rsid w:val="00A31417"/>
    <w:rsid w:val="00A32193"/>
    <w:rsid w:val="00A32C03"/>
    <w:rsid w:val="00A35E97"/>
    <w:rsid w:val="00A3608D"/>
    <w:rsid w:val="00A36A5D"/>
    <w:rsid w:val="00A36C47"/>
    <w:rsid w:val="00A37E3B"/>
    <w:rsid w:val="00A41CED"/>
    <w:rsid w:val="00A44DAC"/>
    <w:rsid w:val="00A44DF5"/>
    <w:rsid w:val="00A45189"/>
    <w:rsid w:val="00A4583D"/>
    <w:rsid w:val="00A46B35"/>
    <w:rsid w:val="00A46FCC"/>
    <w:rsid w:val="00A47BE0"/>
    <w:rsid w:val="00A47D0D"/>
    <w:rsid w:val="00A50901"/>
    <w:rsid w:val="00A50A9D"/>
    <w:rsid w:val="00A50C97"/>
    <w:rsid w:val="00A50EE8"/>
    <w:rsid w:val="00A51165"/>
    <w:rsid w:val="00A51C49"/>
    <w:rsid w:val="00A52C86"/>
    <w:rsid w:val="00A52D11"/>
    <w:rsid w:val="00A53723"/>
    <w:rsid w:val="00A5396B"/>
    <w:rsid w:val="00A543EC"/>
    <w:rsid w:val="00A60744"/>
    <w:rsid w:val="00A61777"/>
    <w:rsid w:val="00A631BD"/>
    <w:rsid w:val="00A63975"/>
    <w:rsid w:val="00A64493"/>
    <w:rsid w:val="00A64DFF"/>
    <w:rsid w:val="00A6551A"/>
    <w:rsid w:val="00A707F9"/>
    <w:rsid w:val="00A7105A"/>
    <w:rsid w:val="00A71DB9"/>
    <w:rsid w:val="00A733E2"/>
    <w:rsid w:val="00A7697B"/>
    <w:rsid w:val="00A76AE3"/>
    <w:rsid w:val="00A76DD3"/>
    <w:rsid w:val="00A77133"/>
    <w:rsid w:val="00A77F37"/>
    <w:rsid w:val="00A80BD3"/>
    <w:rsid w:val="00A82875"/>
    <w:rsid w:val="00A8296B"/>
    <w:rsid w:val="00A8704F"/>
    <w:rsid w:val="00A876E5"/>
    <w:rsid w:val="00A87A36"/>
    <w:rsid w:val="00A907DE"/>
    <w:rsid w:val="00A908C8"/>
    <w:rsid w:val="00A91304"/>
    <w:rsid w:val="00A9269C"/>
    <w:rsid w:val="00A92A35"/>
    <w:rsid w:val="00A96298"/>
    <w:rsid w:val="00A96D5B"/>
    <w:rsid w:val="00A9783B"/>
    <w:rsid w:val="00AA1090"/>
    <w:rsid w:val="00AA30A9"/>
    <w:rsid w:val="00AA3427"/>
    <w:rsid w:val="00AA6A62"/>
    <w:rsid w:val="00AA6E74"/>
    <w:rsid w:val="00AB0751"/>
    <w:rsid w:val="00AB0779"/>
    <w:rsid w:val="00AB0944"/>
    <w:rsid w:val="00AB3081"/>
    <w:rsid w:val="00AB4E30"/>
    <w:rsid w:val="00AB51EC"/>
    <w:rsid w:val="00AB5542"/>
    <w:rsid w:val="00AB62DA"/>
    <w:rsid w:val="00AC12F1"/>
    <w:rsid w:val="00AC1EFC"/>
    <w:rsid w:val="00AC2507"/>
    <w:rsid w:val="00AC310C"/>
    <w:rsid w:val="00AC3445"/>
    <w:rsid w:val="00AC3531"/>
    <w:rsid w:val="00AC36D9"/>
    <w:rsid w:val="00AC4317"/>
    <w:rsid w:val="00AC4A6A"/>
    <w:rsid w:val="00AC51B8"/>
    <w:rsid w:val="00AC57BF"/>
    <w:rsid w:val="00AC7B5A"/>
    <w:rsid w:val="00AD21DB"/>
    <w:rsid w:val="00AD307E"/>
    <w:rsid w:val="00AD4286"/>
    <w:rsid w:val="00AD592A"/>
    <w:rsid w:val="00AD63CB"/>
    <w:rsid w:val="00AD65DA"/>
    <w:rsid w:val="00AD6ADF"/>
    <w:rsid w:val="00AD7CA5"/>
    <w:rsid w:val="00AD7E82"/>
    <w:rsid w:val="00AE2000"/>
    <w:rsid w:val="00AE27F4"/>
    <w:rsid w:val="00AE3945"/>
    <w:rsid w:val="00AE4D3F"/>
    <w:rsid w:val="00AE570D"/>
    <w:rsid w:val="00AE6258"/>
    <w:rsid w:val="00AE6422"/>
    <w:rsid w:val="00AE671E"/>
    <w:rsid w:val="00AF00AF"/>
    <w:rsid w:val="00AF0D8B"/>
    <w:rsid w:val="00AF2A3B"/>
    <w:rsid w:val="00AF319A"/>
    <w:rsid w:val="00AF35CD"/>
    <w:rsid w:val="00AF37C5"/>
    <w:rsid w:val="00AF4DD0"/>
    <w:rsid w:val="00AF65A7"/>
    <w:rsid w:val="00AF68CB"/>
    <w:rsid w:val="00AF7554"/>
    <w:rsid w:val="00AF75C3"/>
    <w:rsid w:val="00AF76FE"/>
    <w:rsid w:val="00AF7CE1"/>
    <w:rsid w:val="00B00E6A"/>
    <w:rsid w:val="00B03F47"/>
    <w:rsid w:val="00B03F97"/>
    <w:rsid w:val="00B04883"/>
    <w:rsid w:val="00B05916"/>
    <w:rsid w:val="00B06086"/>
    <w:rsid w:val="00B124F8"/>
    <w:rsid w:val="00B12A41"/>
    <w:rsid w:val="00B16040"/>
    <w:rsid w:val="00B168B4"/>
    <w:rsid w:val="00B204A3"/>
    <w:rsid w:val="00B207F6"/>
    <w:rsid w:val="00B20B1D"/>
    <w:rsid w:val="00B22011"/>
    <w:rsid w:val="00B22179"/>
    <w:rsid w:val="00B22207"/>
    <w:rsid w:val="00B222CF"/>
    <w:rsid w:val="00B23729"/>
    <w:rsid w:val="00B23D63"/>
    <w:rsid w:val="00B25228"/>
    <w:rsid w:val="00B25D7F"/>
    <w:rsid w:val="00B3386B"/>
    <w:rsid w:val="00B33956"/>
    <w:rsid w:val="00B34860"/>
    <w:rsid w:val="00B3602B"/>
    <w:rsid w:val="00B377D9"/>
    <w:rsid w:val="00B3787A"/>
    <w:rsid w:val="00B43501"/>
    <w:rsid w:val="00B43949"/>
    <w:rsid w:val="00B441D8"/>
    <w:rsid w:val="00B443C4"/>
    <w:rsid w:val="00B4485D"/>
    <w:rsid w:val="00B44EBE"/>
    <w:rsid w:val="00B45612"/>
    <w:rsid w:val="00B45785"/>
    <w:rsid w:val="00B45F1D"/>
    <w:rsid w:val="00B46CDE"/>
    <w:rsid w:val="00B47507"/>
    <w:rsid w:val="00B500C9"/>
    <w:rsid w:val="00B50342"/>
    <w:rsid w:val="00B50604"/>
    <w:rsid w:val="00B507D0"/>
    <w:rsid w:val="00B52177"/>
    <w:rsid w:val="00B53482"/>
    <w:rsid w:val="00B54476"/>
    <w:rsid w:val="00B54BFC"/>
    <w:rsid w:val="00B54FEB"/>
    <w:rsid w:val="00B56567"/>
    <w:rsid w:val="00B56F9F"/>
    <w:rsid w:val="00B57DDA"/>
    <w:rsid w:val="00B6146C"/>
    <w:rsid w:val="00B62548"/>
    <w:rsid w:val="00B625F6"/>
    <w:rsid w:val="00B6298C"/>
    <w:rsid w:val="00B62C20"/>
    <w:rsid w:val="00B62EF4"/>
    <w:rsid w:val="00B63603"/>
    <w:rsid w:val="00B63E10"/>
    <w:rsid w:val="00B63E30"/>
    <w:rsid w:val="00B64504"/>
    <w:rsid w:val="00B672B3"/>
    <w:rsid w:val="00B6757C"/>
    <w:rsid w:val="00B6785A"/>
    <w:rsid w:val="00B71043"/>
    <w:rsid w:val="00B722F6"/>
    <w:rsid w:val="00B72686"/>
    <w:rsid w:val="00B727BA"/>
    <w:rsid w:val="00B72B59"/>
    <w:rsid w:val="00B73F74"/>
    <w:rsid w:val="00B801EF"/>
    <w:rsid w:val="00B803E2"/>
    <w:rsid w:val="00B80A2D"/>
    <w:rsid w:val="00B80B32"/>
    <w:rsid w:val="00B81829"/>
    <w:rsid w:val="00B831C0"/>
    <w:rsid w:val="00B849A0"/>
    <w:rsid w:val="00B857C5"/>
    <w:rsid w:val="00B85959"/>
    <w:rsid w:val="00B86337"/>
    <w:rsid w:val="00B86638"/>
    <w:rsid w:val="00B87B2E"/>
    <w:rsid w:val="00B903B6"/>
    <w:rsid w:val="00B90B61"/>
    <w:rsid w:val="00B921F8"/>
    <w:rsid w:val="00B925AF"/>
    <w:rsid w:val="00B92AA3"/>
    <w:rsid w:val="00B931C2"/>
    <w:rsid w:val="00B93ADA"/>
    <w:rsid w:val="00B94998"/>
    <w:rsid w:val="00B95866"/>
    <w:rsid w:val="00B963EE"/>
    <w:rsid w:val="00B9655C"/>
    <w:rsid w:val="00B96762"/>
    <w:rsid w:val="00B97110"/>
    <w:rsid w:val="00B97332"/>
    <w:rsid w:val="00BA2ADA"/>
    <w:rsid w:val="00BA31BB"/>
    <w:rsid w:val="00BA6629"/>
    <w:rsid w:val="00BB0E3C"/>
    <w:rsid w:val="00BB171D"/>
    <w:rsid w:val="00BB17E3"/>
    <w:rsid w:val="00BB293D"/>
    <w:rsid w:val="00BB363F"/>
    <w:rsid w:val="00BB58F4"/>
    <w:rsid w:val="00BB6189"/>
    <w:rsid w:val="00BB625E"/>
    <w:rsid w:val="00BB6DC1"/>
    <w:rsid w:val="00BC058A"/>
    <w:rsid w:val="00BC06FE"/>
    <w:rsid w:val="00BC09F5"/>
    <w:rsid w:val="00BC0D58"/>
    <w:rsid w:val="00BC15F0"/>
    <w:rsid w:val="00BC2D21"/>
    <w:rsid w:val="00BC354D"/>
    <w:rsid w:val="00BC35BB"/>
    <w:rsid w:val="00BC4155"/>
    <w:rsid w:val="00BC654C"/>
    <w:rsid w:val="00BC6A74"/>
    <w:rsid w:val="00BC6F3F"/>
    <w:rsid w:val="00BD24DD"/>
    <w:rsid w:val="00BD6FEE"/>
    <w:rsid w:val="00BE0FAA"/>
    <w:rsid w:val="00BE4C1F"/>
    <w:rsid w:val="00BE5B67"/>
    <w:rsid w:val="00BE7132"/>
    <w:rsid w:val="00BE739C"/>
    <w:rsid w:val="00BE7673"/>
    <w:rsid w:val="00BE7A7A"/>
    <w:rsid w:val="00BF07B2"/>
    <w:rsid w:val="00BF10B5"/>
    <w:rsid w:val="00BF1592"/>
    <w:rsid w:val="00BF164E"/>
    <w:rsid w:val="00BF3BAE"/>
    <w:rsid w:val="00BF6265"/>
    <w:rsid w:val="00BF712E"/>
    <w:rsid w:val="00C000DA"/>
    <w:rsid w:val="00C00975"/>
    <w:rsid w:val="00C02EA6"/>
    <w:rsid w:val="00C04DAF"/>
    <w:rsid w:val="00C052C8"/>
    <w:rsid w:val="00C05586"/>
    <w:rsid w:val="00C06296"/>
    <w:rsid w:val="00C07478"/>
    <w:rsid w:val="00C0774D"/>
    <w:rsid w:val="00C10FA3"/>
    <w:rsid w:val="00C11354"/>
    <w:rsid w:val="00C11D8E"/>
    <w:rsid w:val="00C128D5"/>
    <w:rsid w:val="00C1294F"/>
    <w:rsid w:val="00C13A63"/>
    <w:rsid w:val="00C14AFC"/>
    <w:rsid w:val="00C15955"/>
    <w:rsid w:val="00C163D5"/>
    <w:rsid w:val="00C16F49"/>
    <w:rsid w:val="00C17677"/>
    <w:rsid w:val="00C178FD"/>
    <w:rsid w:val="00C17BD9"/>
    <w:rsid w:val="00C21701"/>
    <w:rsid w:val="00C2188B"/>
    <w:rsid w:val="00C22A5B"/>
    <w:rsid w:val="00C22F6B"/>
    <w:rsid w:val="00C23944"/>
    <w:rsid w:val="00C25238"/>
    <w:rsid w:val="00C27B92"/>
    <w:rsid w:val="00C301A9"/>
    <w:rsid w:val="00C312F4"/>
    <w:rsid w:val="00C3133A"/>
    <w:rsid w:val="00C338D1"/>
    <w:rsid w:val="00C34725"/>
    <w:rsid w:val="00C35688"/>
    <w:rsid w:val="00C3617F"/>
    <w:rsid w:val="00C375E1"/>
    <w:rsid w:val="00C401CF"/>
    <w:rsid w:val="00C40265"/>
    <w:rsid w:val="00C40FC1"/>
    <w:rsid w:val="00C412A0"/>
    <w:rsid w:val="00C44968"/>
    <w:rsid w:val="00C44B70"/>
    <w:rsid w:val="00C44E45"/>
    <w:rsid w:val="00C4557F"/>
    <w:rsid w:val="00C464EE"/>
    <w:rsid w:val="00C4678F"/>
    <w:rsid w:val="00C47374"/>
    <w:rsid w:val="00C476C9"/>
    <w:rsid w:val="00C5086D"/>
    <w:rsid w:val="00C5164C"/>
    <w:rsid w:val="00C51DAE"/>
    <w:rsid w:val="00C570E7"/>
    <w:rsid w:val="00C5722C"/>
    <w:rsid w:val="00C61235"/>
    <w:rsid w:val="00C621D8"/>
    <w:rsid w:val="00C62D7A"/>
    <w:rsid w:val="00C63AD7"/>
    <w:rsid w:val="00C64AB7"/>
    <w:rsid w:val="00C655C8"/>
    <w:rsid w:val="00C656C8"/>
    <w:rsid w:val="00C67ED3"/>
    <w:rsid w:val="00C70C1F"/>
    <w:rsid w:val="00C721CA"/>
    <w:rsid w:val="00C7283F"/>
    <w:rsid w:val="00C73042"/>
    <w:rsid w:val="00C74995"/>
    <w:rsid w:val="00C76D37"/>
    <w:rsid w:val="00C77105"/>
    <w:rsid w:val="00C80332"/>
    <w:rsid w:val="00C82461"/>
    <w:rsid w:val="00C82506"/>
    <w:rsid w:val="00C829B1"/>
    <w:rsid w:val="00C82E2A"/>
    <w:rsid w:val="00C83825"/>
    <w:rsid w:val="00C85E0E"/>
    <w:rsid w:val="00C8703A"/>
    <w:rsid w:val="00C870DD"/>
    <w:rsid w:val="00C87AA7"/>
    <w:rsid w:val="00C928E5"/>
    <w:rsid w:val="00C92E5C"/>
    <w:rsid w:val="00C958CB"/>
    <w:rsid w:val="00C95BA0"/>
    <w:rsid w:val="00C964FD"/>
    <w:rsid w:val="00CA202C"/>
    <w:rsid w:val="00CA2BA2"/>
    <w:rsid w:val="00CA316E"/>
    <w:rsid w:val="00CA340F"/>
    <w:rsid w:val="00CA37C2"/>
    <w:rsid w:val="00CA4D3E"/>
    <w:rsid w:val="00CA5D43"/>
    <w:rsid w:val="00CA6D92"/>
    <w:rsid w:val="00CA7630"/>
    <w:rsid w:val="00CA76E7"/>
    <w:rsid w:val="00CB07E7"/>
    <w:rsid w:val="00CB092C"/>
    <w:rsid w:val="00CB0F78"/>
    <w:rsid w:val="00CB1AB8"/>
    <w:rsid w:val="00CB1BB8"/>
    <w:rsid w:val="00CB2BE0"/>
    <w:rsid w:val="00CB2C29"/>
    <w:rsid w:val="00CB348D"/>
    <w:rsid w:val="00CB4672"/>
    <w:rsid w:val="00CB53E8"/>
    <w:rsid w:val="00CB5648"/>
    <w:rsid w:val="00CB5E6C"/>
    <w:rsid w:val="00CB602F"/>
    <w:rsid w:val="00CB603C"/>
    <w:rsid w:val="00CB7048"/>
    <w:rsid w:val="00CB7BA8"/>
    <w:rsid w:val="00CC27B2"/>
    <w:rsid w:val="00CC70E2"/>
    <w:rsid w:val="00CD1BF1"/>
    <w:rsid w:val="00CD2448"/>
    <w:rsid w:val="00CD28C0"/>
    <w:rsid w:val="00CD28E5"/>
    <w:rsid w:val="00CD44CE"/>
    <w:rsid w:val="00CD7797"/>
    <w:rsid w:val="00CE0A9D"/>
    <w:rsid w:val="00CE1DB5"/>
    <w:rsid w:val="00CE3B4B"/>
    <w:rsid w:val="00CE464A"/>
    <w:rsid w:val="00CE4689"/>
    <w:rsid w:val="00CE5137"/>
    <w:rsid w:val="00CE517A"/>
    <w:rsid w:val="00CE5C56"/>
    <w:rsid w:val="00CE5D4D"/>
    <w:rsid w:val="00CE5E5F"/>
    <w:rsid w:val="00CE7889"/>
    <w:rsid w:val="00CF1FA9"/>
    <w:rsid w:val="00CF2C02"/>
    <w:rsid w:val="00CF4143"/>
    <w:rsid w:val="00CF53C7"/>
    <w:rsid w:val="00CF5D95"/>
    <w:rsid w:val="00CF7A8E"/>
    <w:rsid w:val="00CF7E24"/>
    <w:rsid w:val="00D02758"/>
    <w:rsid w:val="00D02D7A"/>
    <w:rsid w:val="00D03530"/>
    <w:rsid w:val="00D03EFF"/>
    <w:rsid w:val="00D043E5"/>
    <w:rsid w:val="00D05B95"/>
    <w:rsid w:val="00D075EB"/>
    <w:rsid w:val="00D10852"/>
    <w:rsid w:val="00D10C1B"/>
    <w:rsid w:val="00D10F4A"/>
    <w:rsid w:val="00D112F2"/>
    <w:rsid w:val="00D135B5"/>
    <w:rsid w:val="00D13F9D"/>
    <w:rsid w:val="00D15243"/>
    <w:rsid w:val="00D158F0"/>
    <w:rsid w:val="00D159BA"/>
    <w:rsid w:val="00D15A81"/>
    <w:rsid w:val="00D20174"/>
    <w:rsid w:val="00D229D2"/>
    <w:rsid w:val="00D22BB1"/>
    <w:rsid w:val="00D22E98"/>
    <w:rsid w:val="00D238C8"/>
    <w:rsid w:val="00D2565A"/>
    <w:rsid w:val="00D25F14"/>
    <w:rsid w:val="00D26930"/>
    <w:rsid w:val="00D279AA"/>
    <w:rsid w:val="00D30DA9"/>
    <w:rsid w:val="00D32D1F"/>
    <w:rsid w:val="00D40168"/>
    <w:rsid w:val="00D40223"/>
    <w:rsid w:val="00D406AA"/>
    <w:rsid w:val="00D41610"/>
    <w:rsid w:val="00D41C96"/>
    <w:rsid w:val="00D42288"/>
    <w:rsid w:val="00D42337"/>
    <w:rsid w:val="00D42D83"/>
    <w:rsid w:val="00D43FE7"/>
    <w:rsid w:val="00D479CE"/>
    <w:rsid w:val="00D50D0F"/>
    <w:rsid w:val="00D50E5E"/>
    <w:rsid w:val="00D51FB2"/>
    <w:rsid w:val="00D52866"/>
    <w:rsid w:val="00D5498D"/>
    <w:rsid w:val="00D56059"/>
    <w:rsid w:val="00D56CD2"/>
    <w:rsid w:val="00D57886"/>
    <w:rsid w:val="00D57EF2"/>
    <w:rsid w:val="00D62270"/>
    <w:rsid w:val="00D628F5"/>
    <w:rsid w:val="00D652B6"/>
    <w:rsid w:val="00D65AB0"/>
    <w:rsid w:val="00D65BD9"/>
    <w:rsid w:val="00D67079"/>
    <w:rsid w:val="00D710A4"/>
    <w:rsid w:val="00D713EF"/>
    <w:rsid w:val="00D71671"/>
    <w:rsid w:val="00D71705"/>
    <w:rsid w:val="00D72EF0"/>
    <w:rsid w:val="00D73903"/>
    <w:rsid w:val="00D73C3D"/>
    <w:rsid w:val="00D73C51"/>
    <w:rsid w:val="00D744B8"/>
    <w:rsid w:val="00D74EDC"/>
    <w:rsid w:val="00D75863"/>
    <w:rsid w:val="00D763A4"/>
    <w:rsid w:val="00D76A8D"/>
    <w:rsid w:val="00D76EF9"/>
    <w:rsid w:val="00D80A9B"/>
    <w:rsid w:val="00D80D8B"/>
    <w:rsid w:val="00D815BB"/>
    <w:rsid w:val="00D81B53"/>
    <w:rsid w:val="00D81C7B"/>
    <w:rsid w:val="00D82474"/>
    <w:rsid w:val="00D862D8"/>
    <w:rsid w:val="00D8697D"/>
    <w:rsid w:val="00D869B1"/>
    <w:rsid w:val="00D87821"/>
    <w:rsid w:val="00D87CB5"/>
    <w:rsid w:val="00D9129D"/>
    <w:rsid w:val="00D91E62"/>
    <w:rsid w:val="00D9225A"/>
    <w:rsid w:val="00D957BD"/>
    <w:rsid w:val="00D96E0C"/>
    <w:rsid w:val="00D97B14"/>
    <w:rsid w:val="00DA25B7"/>
    <w:rsid w:val="00DA3FFE"/>
    <w:rsid w:val="00DA4244"/>
    <w:rsid w:val="00DA5C8E"/>
    <w:rsid w:val="00DB03C4"/>
    <w:rsid w:val="00DB0BC3"/>
    <w:rsid w:val="00DB424D"/>
    <w:rsid w:val="00DB4CFD"/>
    <w:rsid w:val="00DB77E9"/>
    <w:rsid w:val="00DC04B9"/>
    <w:rsid w:val="00DC1728"/>
    <w:rsid w:val="00DC343B"/>
    <w:rsid w:val="00DC35BE"/>
    <w:rsid w:val="00DC3614"/>
    <w:rsid w:val="00DC3A77"/>
    <w:rsid w:val="00DC56CF"/>
    <w:rsid w:val="00DC5E94"/>
    <w:rsid w:val="00DC72C5"/>
    <w:rsid w:val="00DD02C0"/>
    <w:rsid w:val="00DD1854"/>
    <w:rsid w:val="00DD1DA6"/>
    <w:rsid w:val="00DD2E6C"/>
    <w:rsid w:val="00DD5748"/>
    <w:rsid w:val="00DD7167"/>
    <w:rsid w:val="00DD796C"/>
    <w:rsid w:val="00DE0EFB"/>
    <w:rsid w:val="00DE1A74"/>
    <w:rsid w:val="00DE20A2"/>
    <w:rsid w:val="00DE4094"/>
    <w:rsid w:val="00DE43D9"/>
    <w:rsid w:val="00DE6775"/>
    <w:rsid w:val="00DF0010"/>
    <w:rsid w:val="00DF0576"/>
    <w:rsid w:val="00DF0991"/>
    <w:rsid w:val="00DF0DB1"/>
    <w:rsid w:val="00DF13D1"/>
    <w:rsid w:val="00DF1831"/>
    <w:rsid w:val="00DF1F80"/>
    <w:rsid w:val="00DF7D15"/>
    <w:rsid w:val="00E022E3"/>
    <w:rsid w:val="00E0284E"/>
    <w:rsid w:val="00E02F4F"/>
    <w:rsid w:val="00E03474"/>
    <w:rsid w:val="00E04602"/>
    <w:rsid w:val="00E052F4"/>
    <w:rsid w:val="00E05813"/>
    <w:rsid w:val="00E0589A"/>
    <w:rsid w:val="00E05D35"/>
    <w:rsid w:val="00E06BB1"/>
    <w:rsid w:val="00E0745E"/>
    <w:rsid w:val="00E07B2D"/>
    <w:rsid w:val="00E10D24"/>
    <w:rsid w:val="00E12378"/>
    <w:rsid w:val="00E13837"/>
    <w:rsid w:val="00E13F6F"/>
    <w:rsid w:val="00E1672A"/>
    <w:rsid w:val="00E16924"/>
    <w:rsid w:val="00E17924"/>
    <w:rsid w:val="00E17967"/>
    <w:rsid w:val="00E204CE"/>
    <w:rsid w:val="00E209B3"/>
    <w:rsid w:val="00E20D35"/>
    <w:rsid w:val="00E23549"/>
    <w:rsid w:val="00E2634C"/>
    <w:rsid w:val="00E26639"/>
    <w:rsid w:val="00E267C8"/>
    <w:rsid w:val="00E26806"/>
    <w:rsid w:val="00E26DC3"/>
    <w:rsid w:val="00E31558"/>
    <w:rsid w:val="00E3191A"/>
    <w:rsid w:val="00E34718"/>
    <w:rsid w:val="00E350FF"/>
    <w:rsid w:val="00E3524B"/>
    <w:rsid w:val="00E3596A"/>
    <w:rsid w:val="00E36218"/>
    <w:rsid w:val="00E40278"/>
    <w:rsid w:val="00E407F6"/>
    <w:rsid w:val="00E40AA9"/>
    <w:rsid w:val="00E43718"/>
    <w:rsid w:val="00E437D7"/>
    <w:rsid w:val="00E466B2"/>
    <w:rsid w:val="00E46BE5"/>
    <w:rsid w:val="00E46C17"/>
    <w:rsid w:val="00E47080"/>
    <w:rsid w:val="00E47B66"/>
    <w:rsid w:val="00E517DF"/>
    <w:rsid w:val="00E53742"/>
    <w:rsid w:val="00E54C86"/>
    <w:rsid w:val="00E55419"/>
    <w:rsid w:val="00E55967"/>
    <w:rsid w:val="00E55B9C"/>
    <w:rsid w:val="00E5642D"/>
    <w:rsid w:val="00E576E1"/>
    <w:rsid w:val="00E60058"/>
    <w:rsid w:val="00E600F6"/>
    <w:rsid w:val="00E6078D"/>
    <w:rsid w:val="00E60B42"/>
    <w:rsid w:val="00E619A8"/>
    <w:rsid w:val="00E61B2F"/>
    <w:rsid w:val="00E62067"/>
    <w:rsid w:val="00E626A1"/>
    <w:rsid w:val="00E6279F"/>
    <w:rsid w:val="00E63341"/>
    <w:rsid w:val="00E6578E"/>
    <w:rsid w:val="00E7217A"/>
    <w:rsid w:val="00E724D6"/>
    <w:rsid w:val="00E729B3"/>
    <w:rsid w:val="00E72A64"/>
    <w:rsid w:val="00E7347F"/>
    <w:rsid w:val="00E73A33"/>
    <w:rsid w:val="00E777F3"/>
    <w:rsid w:val="00E818C2"/>
    <w:rsid w:val="00E829EC"/>
    <w:rsid w:val="00E833BD"/>
    <w:rsid w:val="00E8715D"/>
    <w:rsid w:val="00E9004B"/>
    <w:rsid w:val="00E91EC6"/>
    <w:rsid w:val="00E92312"/>
    <w:rsid w:val="00E933BD"/>
    <w:rsid w:val="00E941D2"/>
    <w:rsid w:val="00E9683E"/>
    <w:rsid w:val="00EA03C0"/>
    <w:rsid w:val="00EA2183"/>
    <w:rsid w:val="00EA2865"/>
    <w:rsid w:val="00EA2B6A"/>
    <w:rsid w:val="00EA396A"/>
    <w:rsid w:val="00EA4DE1"/>
    <w:rsid w:val="00EA5609"/>
    <w:rsid w:val="00EA59FD"/>
    <w:rsid w:val="00EA5CD4"/>
    <w:rsid w:val="00EA5E1E"/>
    <w:rsid w:val="00EB0FE3"/>
    <w:rsid w:val="00EB1A62"/>
    <w:rsid w:val="00EB32C5"/>
    <w:rsid w:val="00EB350E"/>
    <w:rsid w:val="00EB52D3"/>
    <w:rsid w:val="00EB59F3"/>
    <w:rsid w:val="00EB6739"/>
    <w:rsid w:val="00EB78F4"/>
    <w:rsid w:val="00EC19FC"/>
    <w:rsid w:val="00EC2C8A"/>
    <w:rsid w:val="00EC32B5"/>
    <w:rsid w:val="00EC3368"/>
    <w:rsid w:val="00EC38C2"/>
    <w:rsid w:val="00EC4061"/>
    <w:rsid w:val="00EC50D2"/>
    <w:rsid w:val="00EC77D2"/>
    <w:rsid w:val="00ED01B5"/>
    <w:rsid w:val="00ED0A5B"/>
    <w:rsid w:val="00ED1DAB"/>
    <w:rsid w:val="00ED2309"/>
    <w:rsid w:val="00ED36EB"/>
    <w:rsid w:val="00ED46A6"/>
    <w:rsid w:val="00ED5BB2"/>
    <w:rsid w:val="00ED69B8"/>
    <w:rsid w:val="00EE155F"/>
    <w:rsid w:val="00EE21DD"/>
    <w:rsid w:val="00EE22F6"/>
    <w:rsid w:val="00EE33A2"/>
    <w:rsid w:val="00EE42FF"/>
    <w:rsid w:val="00EE6602"/>
    <w:rsid w:val="00EE737E"/>
    <w:rsid w:val="00EF186C"/>
    <w:rsid w:val="00EF3197"/>
    <w:rsid w:val="00EF46B5"/>
    <w:rsid w:val="00EF5F09"/>
    <w:rsid w:val="00EF6A49"/>
    <w:rsid w:val="00EF791C"/>
    <w:rsid w:val="00EF7CFD"/>
    <w:rsid w:val="00EF7D02"/>
    <w:rsid w:val="00F00BDF"/>
    <w:rsid w:val="00F00F83"/>
    <w:rsid w:val="00F031B4"/>
    <w:rsid w:val="00F0394F"/>
    <w:rsid w:val="00F04FD1"/>
    <w:rsid w:val="00F07076"/>
    <w:rsid w:val="00F079C3"/>
    <w:rsid w:val="00F11AF2"/>
    <w:rsid w:val="00F11C2F"/>
    <w:rsid w:val="00F11D64"/>
    <w:rsid w:val="00F15336"/>
    <w:rsid w:val="00F157F2"/>
    <w:rsid w:val="00F16537"/>
    <w:rsid w:val="00F22634"/>
    <w:rsid w:val="00F22EB4"/>
    <w:rsid w:val="00F24932"/>
    <w:rsid w:val="00F24FA8"/>
    <w:rsid w:val="00F25E6C"/>
    <w:rsid w:val="00F25FC2"/>
    <w:rsid w:val="00F260E7"/>
    <w:rsid w:val="00F264A3"/>
    <w:rsid w:val="00F27437"/>
    <w:rsid w:val="00F30E5E"/>
    <w:rsid w:val="00F3465A"/>
    <w:rsid w:val="00F34CF4"/>
    <w:rsid w:val="00F37078"/>
    <w:rsid w:val="00F370DA"/>
    <w:rsid w:val="00F3763E"/>
    <w:rsid w:val="00F37C2C"/>
    <w:rsid w:val="00F42263"/>
    <w:rsid w:val="00F423CB"/>
    <w:rsid w:val="00F43C9C"/>
    <w:rsid w:val="00F43E12"/>
    <w:rsid w:val="00F4477C"/>
    <w:rsid w:val="00F46014"/>
    <w:rsid w:val="00F46C5D"/>
    <w:rsid w:val="00F47504"/>
    <w:rsid w:val="00F47CA7"/>
    <w:rsid w:val="00F53A9A"/>
    <w:rsid w:val="00F549D4"/>
    <w:rsid w:val="00F552D3"/>
    <w:rsid w:val="00F55814"/>
    <w:rsid w:val="00F55B5D"/>
    <w:rsid w:val="00F5725C"/>
    <w:rsid w:val="00F57CE2"/>
    <w:rsid w:val="00F60C22"/>
    <w:rsid w:val="00F61543"/>
    <w:rsid w:val="00F61A0F"/>
    <w:rsid w:val="00F63750"/>
    <w:rsid w:val="00F654B5"/>
    <w:rsid w:val="00F67026"/>
    <w:rsid w:val="00F67138"/>
    <w:rsid w:val="00F70E6C"/>
    <w:rsid w:val="00F71586"/>
    <w:rsid w:val="00F71E3C"/>
    <w:rsid w:val="00F733B7"/>
    <w:rsid w:val="00F7387F"/>
    <w:rsid w:val="00F73A78"/>
    <w:rsid w:val="00F745BF"/>
    <w:rsid w:val="00F758B9"/>
    <w:rsid w:val="00F75EC7"/>
    <w:rsid w:val="00F77EAE"/>
    <w:rsid w:val="00F8106B"/>
    <w:rsid w:val="00F828D2"/>
    <w:rsid w:val="00F82ABA"/>
    <w:rsid w:val="00F8315C"/>
    <w:rsid w:val="00F8347F"/>
    <w:rsid w:val="00F8583F"/>
    <w:rsid w:val="00F87471"/>
    <w:rsid w:val="00F879B3"/>
    <w:rsid w:val="00F903CC"/>
    <w:rsid w:val="00F905F4"/>
    <w:rsid w:val="00F907F6"/>
    <w:rsid w:val="00F91028"/>
    <w:rsid w:val="00F91049"/>
    <w:rsid w:val="00F91169"/>
    <w:rsid w:val="00F94C29"/>
    <w:rsid w:val="00F94CBF"/>
    <w:rsid w:val="00F95ECB"/>
    <w:rsid w:val="00F96C77"/>
    <w:rsid w:val="00F97650"/>
    <w:rsid w:val="00FA0C81"/>
    <w:rsid w:val="00FA2BFF"/>
    <w:rsid w:val="00FA39C0"/>
    <w:rsid w:val="00FA4251"/>
    <w:rsid w:val="00FA46ED"/>
    <w:rsid w:val="00FA564F"/>
    <w:rsid w:val="00FA6B93"/>
    <w:rsid w:val="00FA6FA7"/>
    <w:rsid w:val="00FB0552"/>
    <w:rsid w:val="00FB1609"/>
    <w:rsid w:val="00FB1F86"/>
    <w:rsid w:val="00FB2EDA"/>
    <w:rsid w:val="00FB3710"/>
    <w:rsid w:val="00FB3A17"/>
    <w:rsid w:val="00FB4781"/>
    <w:rsid w:val="00FB4EF1"/>
    <w:rsid w:val="00FB53CB"/>
    <w:rsid w:val="00FB6D22"/>
    <w:rsid w:val="00FB7F52"/>
    <w:rsid w:val="00FC09C9"/>
    <w:rsid w:val="00FC19EF"/>
    <w:rsid w:val="00FC3D9D"/>
    <w:rsid w:val="00FC64F5"/>
    <w:rsid w:val="00FD029D"/>
    <w:rsid w:val="00FD1EDA"/>
    <w:rsid w:val="00FD2A0B"/>
    <w:rsid w:val="00FD5A4A"/>
    <w:rsid w:val="00FD67C5"/>
    <w:rsid w:val="00FE0539"/>
    <w:rsid w:val="00FE130D"/>
    <w:rsid w:val="00FE2EC6"/>
    <w:rsid w:val="00FE3793"/>
    <w:rsid w:val="00FE7530"/>
    <w:rsid w:val="00FE79DE"/>
    <w:rsid w:val="00FE79F2"/>
    <w:rsid w:val="00FF0405"/>
    <w:rsid w:val="00FF26A8"/>
    <w:rsid w:val="00FF2850"/>
    <w:rsid w:val="00FF2A00"/>
    <w:rsid w:val="00FF5DEB"/>
    <w:rsid w:val="00FF5F31"/>
    <w:rsid w:val="63092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19"/>
    <o:shapelayout v:ext="edit">
      <o:idmap v:ext="edit" data="2"/>
    </o:shapelayout>
  </w:shapeDefaults>
  <w:doNotEmbedSmartTags/>
  <w:decimalSymbol w:val="."/>
  <w:listSeparator w:val=","/>
  <w14:docId w14:val="79D389F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rFonts w:ascii="Arial" w:hAnsi="Arial"/>
      <w:sz w:val="18"/>
      <w:szCs w:val="18"/>
    </w:rPr>
  </w:style>
  <w:style w:type="paragraph" w:styleId="3">
    <w:name w:val="Body Text Indent 3"/>
    <w:basedOn w:val="a"/>
    <w:pPr>
      <w:spacing w:after="120"/>
      <w:ind w:leftChars="200" w:left="480"/>
    </w:pPr>
    <w:rPr>
      <w:sz w:val="16"/>
      <w:szCs w:val="16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</w:style>
  <w:style w:type="table" w:styleId="a7">
    <w:name w:val="Table Grid"/>
    <w:basedOn w:val="a1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公文(共用樣式)"/>
    <w:pPr>
      <w:textAlignment w:val="baseline"/>
    </w:pPr>
    <w:rPr>
      <w:rFonts w:eastAsia="標楷體"/>
      <w:sz w:val="24"/>
      <w:lang w:bidi="he-IL"/>
    </w:rPr>
  </w:style>
  <w:style w:type="paragraph" w:customStyle="1" w:styleId="a9">
    <w:name w:val="公文(主旨)"/>
    <w:basedOn w:val="a8"/>
    <w:next w:val="aa"/>
    <w:pPr>
      <w:snapToGrid w:val="0"/>
      <w:spacing w:line="500" w:lineRule="exact"/>
      <w:ind w:left="960" w:hanging="960"/>
    </w:pPr>
    <w:rPr>
      <w:sz w:val="32"/>
    </w:rPr>
  </w:style>
  <w:style w:type="paragraph" w:customStyle="1" w:styleId="aa">
    <w:name w:val="公文(後續段落_主旨)"/>
    <w:basedOn w:val="a8"/>
    <w:pPr>
      <w:spacing w:line="500" w:lineRule="exact"/>
      <w:ind w:left="960" w:hanging="960"/>
    </w:pPr>
    <w:rPr>
      <w:sz w:val="32"/>
    </w:rPr>
  </w:style>
  <w:style w:type="paragraph" w:customStyle="1" w:styleId="ab">
    <w:name w:val="公文(主持人)"/>
    <w:basedOn w:val="a8"/>
    <w:next w:val="ac"/>
    <w:pPr>
      <w:ind w:left="1440" w:hanging="1440"/>
    </w:pPr>
    <w:rPr>
      <w:sz w:val="28"/>
    </w:rPr>
  </w:style>
  <w:style w:type="paragraph" w:customStyle="1" w:styleId="ac">
    <w:name w:val="公文(後續段落_主持人)"/>
    <w:basedOn w:val="a8"/>
    <w:pPr>
      <w:ind w:left="1440"/>
    </w:pPr>
    <w:rPr>
      <w:sz w:val="32"/>
    </w:rPr>
  </w:style>
  <w:style w:type="paragraph" w:customStyle="1" w:styleId="ad">
    <w:name w:val="公文(主管)"/>
    <w:basedOn w:val="a8"/>
    <w:pPr>
      <w:ind w:left="7938"/>
    </w:pPr>
    <w:rPr>
      <w:color w:val="FF0000"/>
      <w:sz w:val="32"/>
    </w:rPr>
  </w:style>
  <w:style w:type="paragraph" w:customStyle="1" w:styleId="ae">
    <w:name w:val="公文(出席者)"/>
    <w:basedOn w:val="a8"/>
    <w:next w:val="ac"/>
    <w:pPr>
      <w:ind w:left="1440" w:hanging="1440"/>
    </w:pPr>
    <w:rPr>
      <w:sz w:val="28"/>
    </w:rPr>
  </w:style>
  <w:style w:type="paragraph" w:customStyle="1" w:styleId="af">
    <w:name w:val="公文(正本)"/>
    <w:basedOn w:val="a8"/>
    <w:next w:val="af0"/>
    <w:pPr>
      <w:ind w:left="720" w:hanging="720"/>
    </w:pPr>
  </w:style>
  <w:style w:type="paragraph" w:customStyle="1" w:styleId="af0">
    <w:name w:val="公文(後續段落_正本)"/>
    <w:basedOn w:val="a8"/>
    <w:pPr>
      <w:ind w:left="720" w:hanging="720"/>
    </w:pPr>
  </w:style>
  <w:style w:type="paragraph" w:customStyle="1" w:styleId="af1">
    <w:name w:val="公文(全銜)"/>
    <w:basedOn w:val="a8"/>
    <w:pPr>
      <w:spacing w:line="480" w:lineRule="auto"/>
    </w:pPr>
    <w:rPr>
      <w:b/>
      <w:color w:val="FF0000"/>
      <w:sz w:val="40"/>
    </w:rPr>
  </w:style>
  <w:style w:type="paragraph" w:customStyle="1" w:styleId="af2">
    <w:name w:val="公文(列席者)"/>
    <w:basedOn w:val="a8"/>
    <w:next w:val="ac"/>
    <w:pPr>
      <w:ind w:left="1440" w:hanging="1440"/>
    </w:pPr>
  </w:style>
  <w:style w:type="paragraph" w:customStyle="1" w:styleId="af3">
    <w:name w:val="公文(地址)"/>
    <w:basedOn w:val="a8"/>
    <w:pPr>
      <w:ind w:left="8278"/>
    </w:pPr>
  </w:style>
  <w:style w:type="paragraph" w:customStyle="1" w:styleId="af4">
    <w:name w:val="公文(受文者)"/>
    <w:basedOn w:val="a8"/>
    <w:next w:val="af5"/>
    <w:pPr>
      <w:ind w:left="1280" w:hanging="1280"/>
    </w:pPr>
    <w:rPr>
      <w:sz w:val="32"/>
    </w:rPr>
  </w:style>
  <w:style w:type="paragraph" w:customStyle="1" w:styleId="af5">
    <w:name w:val="公文(後續段落_受文者)"/>
    <w:basedOn w:val="a8"/>
    <w:pPr>
      <w:ind w:left="1280" w:hanging="1280"/>
    </w:pPr>
    <w:rPr>
      <w:sz w:val="32"/>
    </w:rPr>
  </w:style>
  <w:style w:type="paragraph" w:customStyle="1" w:styleId="af6">
    <w:name w:val="公文(承辦單位)"/>
    <w:basedOn w:val="a8"/>
    <w:pPr>
      <w:snapToGrid w:val="0"/>
    </w:pPr>
    <w:rPr>
      <w:sz w:val="28"/>
    </w:rPr>
  </w:style>
  <w:style w:type="paragraph" w:customStyle="1" w:styleId="af7">
    <w:name w:val="公文(附件)"/>
    <w:basedOn w:val="a8"/>
    <w:next w:val="af8"/>
    <w:pPr>
      <w:ind w:left="720" w:hanging="720"/>
    </w:pPr>
  </w:style>
  <w:style w:type="paragraph" w:customStyle="1" w:styleId="af8">
    <w:name w:val="公文(後續段落_附件)"/>
    <w:basedOn w:val="a8"/>
    <w:pPr>
      <w:ind w:left="720" w:hanging="720"/>
    </w:pPr>
  </w:style>
  <w:style w:type="paragraph" w:customStyle="1" w:styleId="af9">
    <w:name w:val="公文(後續段落_文件類型)"/>
    <w:basedOn w:val="a8"/>
    <w:rPr>
      <w:rFonts w:ascii="新細明體" w:eastAsia="新細明體" w:hAnsi="新細明體"/>
      <w:sz w:val="20"/>
    </w:rPr>
  </w:style>
  <w:style w:type="paragraph" w:customStyle="1" w:styleId="afa">
    <w:name w:val="公文(後續段落_副本)"/>
    <w:basedOn w:val="a8"/>
    <w:pPr>
      <w:ind w:left="720" w:hanging="720"/>
    </w:pPr>
  </w:style>
  <w:style w:type="paragraph" w:customStyle="1" w:styleId="afb">
    <w:name w:val="公文(後續段落_發文日期)"/>
    <w:basedOn w:val="a8"/>
    <w:pPr>
      <w:ind w:left="1200" w:hanging="1200"/>
    </w:pPr>
  </w:style>
  <w:style w:type="paragraph" w:customStyle="1" w:styleId="afc">
    <w:name w:val="公文(後續段落_開會事由)"/>
    <w:basedOn w:val="a8"/>
    <w:pPr>
      <w:ind w:left="1758"/>
    </w:pPr>
    <w:rPr>
      <w:sz w:val="32"/>
    </w:rPr>
  </w:style>
  <w:style w:type="paragraph" w:customStyle="1" w:styleId="afd">
    <w:name w:val="公文(後續段落_敬會)"/>
    <w:basedOn w:val="a8"/>
    <w:pPr>
      <w:adjustRightInd w:val="0"/>
      <w:snapToGrid w:val="0"/>
      <w:ind w:left="720"/>
    </w:pPr>
  </w:style>
  <w:style w:type="paragraph" w:customStyle="1" w:styleId="afe">
    <w:name w:val="公文(後續段落_聯絡人)"/>
    <w:basedOn w:val="a8"/>
    <w:pPr>
      <w:spacing w:line="320" w:lineRule="exact"/>
      <w:ind w:left="10376"/>
    </w:pPr>
  </w:style>
  <w:style w:type="paragraph" w:customStyle="1" w:styleId="aff">
    <w:name w:val="公文(頁碼)"/>
    <w:basedOn w:val="a8"/>
    <w:rPr>
      <w:color w:val="FF0000"/>
      <w:sz w:val="28"/>
    </w:rPr>
  </w:style>
  <w:style w:type="paragraph" w:customStyle="1" w:styleId="aff0">
    <w:name w:val="公文(首長)"/>
    <w:basedOn w:val="a8"/>
    <w:rPr>
      <w:sz w:val="32"/>
    </w:rPr>
  </w:style>
  <w:style w:type="paragraph" w:customStyle="1" w:styleId="aff1">
    <w:name w:val="公文(草擬人)"/>
    <w:basedOn w:val="a8"/>
    <w:pPr>
      <w:ind w:right="1134"/>
      <w:jc w:val="right"/>
    </w:pPr>
    <w:rPr>
      <w:sz w:val="32"/>
    </w:rPr>
  </w:style>
  <w:style w:type="paragraph" w:customStyle="1" w:styleId="aff2">
    <w:name w:val="公文(副本)"/>
    <w:basedOn w:val="a8"/>
    <w:next w:val="afa"/>
    <w:pPr>
      <w:ind w:left="720" w:hanging="720"/>
    </w:pPr>
  </w:style>
  <w:style w:type="paragraph" w:customStyle="1" w:styleId="aff3">
    <w:name w:val="公文(密等)"/>
    <w:basedOn w:val="a8"/>
  </w:style>
  <w:style w:type="paragraph" w:customStyle="1" w:styleId="aff4">
    <w:name w:val="公文(速別)"/>
    <w:basedOn w:val="a8"/>
    <w:next w:val="aff5"/>
    <w:pPr>
      <w:ind w:left="720" w:hanging="720"/>
    </w:pPr>
  </w:style>
  <w:style w:type="paragraph" w:customStyle="1" w:styleId="aff5">
    <w:name w:val="公文(後續段落_速別)"/>
    <w:basedOn w:val="a8"/>
    <w:pPr>
      <w:ind w:left="720" w:hanging="720"/>
    </w:pPr>
  </w:style>
  <w:style w:type="paragraph" w:customStyle="1" w:styleId="aff6">
    <w:name w:val="公文(備註)"/>
    <w:basedOn w:val="a8"/>
    <w:next w:val="aff7"/>
    <w:pPr>
      <w:ind w:left="840" w:hanging="840"/>
    </w:pPr>
  </w:style>
  <w:style w:type="paragraph" w:customStyle="1" w:styleId="aff7">
    <w:name w:val="公文(後續段落_備註)"/>
    <w:basedOn w:val="a8"/>
  </w:style>
  <w:style w:type="paragraph" w:customStyle="1" w:styleId="aff8">
    <w:name w:val="公文(發文日期)"/>
    <w:basedOn w:val="a8"/>
    <w:next w:val="afb"/>
    <w:pPr>
      <w:ind w:left="1200" w:hanging="1200"/>
    </w:pPr>
  </w:style>
  <w:style w:type="paragraph" w:customStyle="1" w:styleId="aff9">
    <w:name w:val="公文(發文字號)"/>
    <w:basedOn w:val="a8"/>
    <w:next w:val="affa"/>
    <w:pPr>
      <w:ind w:left="1200" w:hanging="1200"/>
    </w:pPr>
  </w:style>
  <w:style w:type="paragraph" w:customStyle="1" w:styleId="affa">
    <w:name w:val="公文(後續段落_發文字號)"/>
    <w:basedOn w:val="a8"/>
    <w:pPr>
      <w:ind w:left="1200" w:hanging="1200"/>
    </w:pPr>
  </w:style>
  <w:style w:type="paragraph" w:customStyle="1" w:styleId="affb">
    <w:name w:val="公文(開會地點)"/>
    <w:basedOn w:val="a8"/>
    <w:next w:val="afc"/>
    <w:pPr>
      <w:ind w:left="1758" w:hanging="1758"/>
    </w:pPr>
    <w:rPr>
      <w:sz w:val="28"/>
    </w:rPr>
  </w:style>
  <w:style w:type="paragraph" w:customStyle="1" w:styleId="affc">
    <w:name w:val="公文(開會事由)"/>
    <w:basedOn w:val="a8"/>
    <w:next w:val="afc"/>
    <w:pPr>
      <w:ind w:left="1758" w:hanging="1758"/>
    </w:pPr>
    <w:rPr>
      <w:sz w:val="28"/>
    </w:rPr>
  </w:style>
  <w:style w:type="paragraph" w:customStyle="1" w:styleId="affd">
    <w:name w:val="公文(開會時間)"/>
    <w:basedOn w:val="a8"/>
    <w:next w:val="afc"/>
    <w:pPr>
      <w:ind w:left="1758" w:hanging="1758"/>
    </w:pPr>
    <w:rPr>
      <w:sz w:val="28"/>
    </w:rPr>
  </w:style>
  <w:style w:type="paragraph" w:customStyle="1" w:styleId="affe">
    <w:name w:val="公文(聯絡方式)"/>
    <w:basedOn w:val="afff"/>
    <w:next w:val="afff0"/>
    <w:pPr>
      <w:ind w:left="4681" w:hanging="1200"/>
    </w:pPr>
  </w:style>
  <w:style w:type="paragraph" w:customStyle="1" w:styleId="afff">
    <w:name w:val="公文(傳真)"/>
    <w:basedOn w:val="a8"/>
    <w:pPr>
      <w:ind w:left="8278"/>
    </w:pPr>
    <w:rPr>
      <w:kern w:val="2"/>
    </w:rPr>
  </w:style>
  <w:style w:type="paragraph" w:customStyle="1" w:styleId="afff0">
    <w:name w:val="公文(後續段落_聯絡方式)"/>
    <w:basedOn w:val="a8"/>
    <w:pPr>
      <w:ind w:left="4681"/>
    </w:pPr>
  </w:style>
  <w:style w:type="paragraph" w:customStyle="1" w:styleId="afff1">
    <w:name w:val="公文(敬陳)"/>
    <w:basedOn w:val="a8"/>
    <w:rPr>
      <w:sz w:val="32"/>
    </w:rPr>
  </w:style>
  <w:style w:type="paragraph" w:customStyle="1" w:styleId="afff2">
    <w:name w:val="公文(敬會)"/>
    <w:basedOn w:val="a8"/>
    <w:next w:val="afd"/>
    <w:pPr>
      <w:adjustRightInd w:val="0"/>
      <w:snapToGrid w:val="0"/>
      <w:ind w:left="720" w:hanging="720"/>
    </w:pPr>
  </w:style>
  <w:style w:type="paragraph" w:customStyle="1" w:styleId="afff3">
    <w:name w:val="公文(裝訂線)"/>
    <w:basedOn w:val="a"/>
    <w:pPr>
      <w:widowControl/>
      <w:adjustRightInd w:val="0"/>
      <w:snapToGrid w:val="0"/>
      <w:spacing w:line="240" w:lineRule="atLeast"/>
      <w:textAlignment w:val="baseline"/>
    </w:pPr>
    <w:rPr>
      <w:rFonts w:ascii="新細明體"/>
      <w:color w:val="FF0000"/>
      <w:kern w:val="0"/>
      <w:sz w:val="20"/>
      <w:lang w:val="en-US" w:eastAsia="zh-TW"/>
    </w:rPr>
  </w:style>
  <w:style w:type="paragraph" w:customStyle="1" w:styleId="afff4">
    <w:name w:val="公文(檔號)"/>
    <w:basedOn w:val="a8"/>
    <w:rPr>
      <w:color w:val="FF0000"/>
    </w:rPr>
  </w:style>
  <w:style w:type="paragraph" w:customStyle="1" w:styleId="afff5">
    <w:name w:val="公文(聯絡人)"/>
    <w:basedOn w:val="a8"/>
    <w:next w:val="afe"/>
    <w:pPr>
      <w:spacing w:line="320" w:lineRule="exact"/>
      <w:ind w:left="8278"/>
    </w:pPr>
  </w:style>
  <w:style w:type="paragraph" w:customStyle="1" w:styleId="afff6">
    <w:name w:val="公文(段落)"/>
    <w:basedOn w:val="a8"/>
    <w:next w:val="afff7"/>
    <w:pPr>
      <w:snapToGrid w:val="0"/>
      <w:spacing w:line="500" w:lineRule="exact"/>
      <w:ind w:left="960" w:hanging="960"/>
    </w:pPr>
    <w:rPr>
      <w:sz w:val="32"/>
    </w:rPr>
  </w:style>
  <w:style w:type="paragraph" w:customStyle="1" w:styleId="afff7">
    <w:name w:val="公文(後續段落_段落)"/>
    <w:basedOn w:val="a8"/>
    <w:pPr>
      <w:spacing w:line="500" w:lineRule="exact"/>
      <w:ind w:left="960"/>
    </w:pPr>
    <w:rPr>
      <w:sz w:val="32"/>
    </w:rPr>
  </w:style>
  <w:style w:type="paragraph" w:customStyle="1" w:styleId="afff8">
    <w:name w:val="公文(有框公文_框外文字)"/>
    <w:basedOn w:val="a8"/>
    <w:pPr>
      <w:jc w:val="center"/>
    </w:pPr>
    <w:rPr>
      <w:sz w:val="40"/>
    </w:rPr>
  </w:style>
  <w:style w:type="paragraph" w:customStyle="1" w:styleId="afff9">
    <w:name w:val="公文(有框公文_框內文字)"/>
    <w:basedOn w:val="a8"/>
    <w:rPr>
      <w:sz w:val="28"/>
    </w:rPr>
  </w:style>
  <w:style w:type="paragraph" w:customStyle="1" w:styleId="afffa">
    <w:name w:val="公文(受會單位)"/>
    <w:basedOn w:val="afff9"/>
  </w:style>
  <w:style w:type="paragraph" w:customStyle="1" w:styleId="afffb">
    <w:name w:val="公文(會核意見或簽名)"/>
    <w:basedOn w:val="afff9"/>
  </w:style>
  <w:style w:type="paragraph" w:customStyle="1" w:styleId="afffc">
    <w:name w:val="公文(收會時間)"/>
    <w:basedOn w:val="afff9"/>
  </w:style>
  <w:style w:type="paragraph" w:customStyle="1" w:styleId="afffd">
    <w:name w:val="公文(會畢時間)"/>
    <w:basedOn w:val="afff9"/>
  </w:style>
  <w:style w:type="paragraph" w:customStyle="1" w:styleId="afffe">
    <w:name w:val="公文(案情摘要)"/>
    <w:basedOn w:val="afff9"/>
  </w:style>
  <w:style w:type="paragraph" w:customStyle="1" w:styleId="affff">
    <w:name w:val="公文(主辦單位)"/>
    <w:basedOn w:val="afff9"/>
  </w:style>
  <w:style w:type="paragraph" w:customStyle="1" w:styleId="affff0">
    <w:name w:val="公文(收文字號)"/>
    <w:basedOn w:val="afff9"/>
  </w:style>
  <w:style w:type="paragraph" w:customStyle="1" w:styleId="affff1">
    <w:name w:val="公文(主辦機關_機關名稱)"/>
    <w:basedOn w:val="afff9"/>
  </w:style>
  <w:style w:type="paragraph" w:customStyle="1" w:styleId="affff2">
    <w:name w:val="公文(主辦機關_決行)"/>
    <w:basedOn w:val="afff9"/>
  </w:style>
  <w:style w:type="paragraph" w:customStyle="1" w:styleId="affff3">
    <w:name w:val="公文(主辦機關_審核)"/>
    <w:basedOn w:val="afff9"/>
  </w:style>
  <w:style w:type="paragraph" w:customStyle="1" w:styleId="affff4">
    <w:name w:val="公文(主辦機關_承辦)"/>
    <w:basedOn w:val="afff9"/>
  </w:style>
  <w:style w:type="paragraph" w:customStyle="1" w:styleId="affff5">
    <w:name w:val="公文(主辦機關_會辦)"/>
    <w:basedOn w:val="afff9"/>
  </w:style>
  <w:style w:type="paragraph" w:customStyle="1" w:styleId="affff6">
    <w:name w:val="公文(主辦機關_收發文日期及字號)"/>
    <w:basedOn w:val="afff9"/>
  </w:style>
  <w:style w:type="paragraph" w:customStyle="1" w:styleId="affff7">
    <w:name w:val="公文(會辦機關_機關名稱)"/>
    <w:basedOn w:val="afff9"/>
  </w:style>
  <w:style w:type="paragraph" w:customStyle="1" w:styleId="affff8">
    <w:name w:val="公文(會辦機關_決行)"/>
    <w:basedOn w:val="afff9"/>
  </w:style>
  <w:style w:type="paragraph" w:customStyle="1" w:styleId="affff9">
    <w:name w:val="公文(會辦機關_審核)"/>
    <w:basedOn w:val="afff9"/>
  </w:style>
  <w:style w:type="paragraph" w:customStyle="1" w:styleId="affffa">
    <w:name w:val="公文(會辦機關_承辦)"/>
    <w:basedOn w:val="afff9"/>
  </w:style>
  <w:style w:type="paragraph" w:customStyle="1" w:styleId="affffb">
    <w:name w:val="公文(會辦機關_會辦)"/>
    <w:basedOn w:val="afff9"/>
  </w:style>
  <w:style w:type="paragraph" w:customStyle="1" w:styleId="affffc">
    <w:name w:val="公文(會辦機關_收發文日期及字號)"/>
    <w:basedOn w:val="afff9"/>
  </w:style>
  <w:style w:type="paragraph" w:customStyle="1" w:styleId="affffd">
    <w:name w:val="公文(機關全銜)"/>
    <w:basedOn w:val="afff9"/>
  </w:style>
  <w:style w:type="paragraph" w:customStyle="1" w:styleId="affffe">
    <w:name w:val="公文(類)"/>
    <w:basedOn w:val="afff8"/>
    <w:rPr>
      <w:sz w:val="24"/>
    </w:rPr>
  </w:style>
  <w:style w:type="paragraph" w:customStyle="1" w:styleId="afffff">
    <w:name w:val="公文(綱)"/>
    <w:basedOn w:val="afff8"/>
    <w:rPr>
      <w:sz w:val="24"/>
    </w:rPr>
  </w:style>
  <w:style w:type="paragraph" w:customStyle="1" w:styleId="afffff0">
    <w:name w:val="公文(目)"/>
    <w:basedOn w:val="afff8"/>
    <w:rPr>
      <w:sz w:val="24"/>
    </w:rPr>
  </w:style>
  <w:style w:type="paragraph" w:customStyle="1" w:styleId="afffff1">
    <w:name w:val="公文(有框公文_檔號)"/>
    <w:basedOn w:val="afff9"/>
    <w:rPr>
      <w:sz w:val="24"/>
    </w:rPr>
  </w:style>
  <w:style w:type="paragraph" w:customStyle="1" w:styleId="afffff2">
    <w:name w:val="公文(案名)"/>
    <w:basedOn w:val="afff9"/>
  </w:style>
  <w:style w:type="paragraph" w:customStyle="1" w:styleId="afffff3">
    <w:name w:val="公文(起止日期)"/>
    <w:basedOn w:val="afff9"/>
  </w:style>
  <w:style w:type="paragraph" w:customStyle="1" w:styleId="afffff4">
    <w:name w:val="公文(卷數)"/>
    <w:basedOn w:val="afff9"/>
  </w:style>
  <w:style w:type="paragraph" w:customStyle="1" w:styleId="afffff5">
    <w:name w:val="公文(件數)"/>
    <w:basedOn w:val="afff9"/>
  </w:style>
  <w:style w:type="paragraph" w:customStyle="1" w:styleId="afffff6">
    <w:name w:val="公文(移轉或銷燬)"/>
    <w:basedOn w:val="afff9"/>
  </w:style>
  <w:style w:type="paragraph" w:customStyle="1" w:styleId="afffff7">
    <w:name w:val="公文(有框公文_備註)"/>
    <w:basedOn w:val="afff9"/>
  </w:style>
  <w:style w:type="paragraph" w:customStyle="1" w:styleId="afffff8">
    <w:name w:val="公文(目次)"/>
    <w:basedOn w:val="afff9"/>
  </w:style>
  <w:style w:type="paragraph" w:customStyle="1" w:styleId="afffff9">
    <w:name w:val="公文(有框公文_收文字號)"/>
    <w:basedOn w:val="afff9"/>
  </w:style>
  <w:style w:type="paragraph" w:customStyle="1" w:styleId="afffffa">
    <w:name w:val="公文(來文字號)"/>
    <w:basedOn w:val="afff9"/>
  </w:style>
  <w:style w:type="paragraph" w:customStyle="1" w:styleId="afffffb">
    <w:name w:val="公文(有框公文_發文字號)"/>
    <w:basedOn w:val="afff9"/>
  </w:style>
  <w:style w:type="paragraph" w:customStyle="1" w:styleId="afffffc">
    <w:name w:val="公文(文別)"/>
    <w:basedOn w:val="afff9"/>
  </w:style>
  <w:style w:type="paragraph" w:customStyle="1" w:styleId="afffffd">
    <w:name w:val="公文(來受文者)"/>
    <w:basedOn w:val="afff9"/>
  </w:style>
  <w:style w:type="paragraph" w:customStyle="1" w:styleId="afffffe">
    <w:name w:val="公文(有框公文_主旨)"/>
    <w:basedOn w:val="afff9"/>
  </w:style>
  <w:style w:type="paragraph" w:customStyle="1" w:styleId="affffff">
    <w:name w:val="公文(有框公文_附件)"/>
    <w:basedOn w:val="afff9"/>
  </w:style>
  <w:style w:type="paragraph" w:customStyle="1" w:styleId="affffff0">
    <w:name w:val="公文(銷燬)"/>
    <w:basedOn w:val="afff9"/>
  </w:style>
  <w:style w:type="paragraph" w:customStyle="1" w:styleId="affffff1">
    <w:name w:val="公文(續存)"/>
    <w:basedOn w:val="afff9"/>
  </w:style>
  <w:style w:type="paragraph" w:customStyle="1" w:styleId="DTDs">
    <w:name w:val="DTDs"/>
    <w:basedOn w:val="a"/>
  </w:style>
  <w:style w:type="paragraph" w:customStyle="1" w:styleId="affffff2">
    <w:name w:val="公文(機關地址)"/>
    <w:basedOn w:val="afff"/>
    <w:next w:val="affffff3"/>
    <w:pPr>
      <w:ind w:left="4681" w:hanging="1200"/>
    </w:pPr>
  </w:style>
  <w:style w:type="paragraph" w:customStyle="1" w:styleId="affffff3">
    <w:name w:val="公文(後續段落_機關地址)"/>
    <w:basedOn w:val="a8"/>
    <w:pPr>
      <w:ind w:left="4681"/>
    </w:pPr>
  </w:style>
  <w:style w:type="paragraph" w:customStyle="1" w:styleId="affffff4">
    <w:name w:val="公文(郵遞區號)"/>
    <w:basedOn w:val="a8"/>
    <w:pPr>
      <w:ind w:right="3442"/>
    </w:pPr>
  </w:style>
  <w:style w:type="paragraph" w:customStyle="1" w:styleId="affffff5">
    <w:name w:val="公文(郵寄地址)"/>
    <w:basedOn w:val="a8"/>
    <w:pPr>
      <w:ind w:right="3442"/>
    </w:pPr>
  </w:style>
  <w:style w:type="paragraph" w:customStyle="1" w:styleId="affffff6">
    <w:name w:val="公文(會核意見或簽章)"/>
    <w:basedOn w:val="afffb"/>
  </w:style>
  <w:style w:type="paragraph" w:customStyle="1" w:styleId="affffff7">
    <w:name w:val="公文(文件類型)"/>
    <w:basedOn w:val="a8"/>
    <w:next w:val="af9"/>
    <w:pPr>
      <w:spacing w:line="480" w:lineRule="auto"/>
      <w:jc w:val="center"/>
    </w:pPr>
    <w:rPr>
      <w:rFonts w:ascii="新細明體" w:hAnsi="新細明體"/>
      <w:sz w:val="40"/>
    </w:rPr>
  </w:style>
  <w:style w:type="paragraph" w:customStyle="1" w:styleId="affffff8">
    <w:name w:val="公文(發文日期/年月日)"/>
    <w:basedOn w:val="a8"/>
    <w:rPr>
      <w:rFonts w:ascii="標楷體" w:hAnsi="標楷體"/>
    </w:rPr>
  </w:style>
  <w:style w:type="paragraph" w:customStyle="1" w:styleId="affffff9">
    <w:name w:val="公文(密等及解密條件或保密期限)"/>
    <w:basedOn w:val="a8"/>
    <w:next w:val="affffffa"/>
    <w:pPr>
      <w:ind w:left="3120" w:hanging="3120"/>
    </w:pPr>
    <w:rPr>
      <w:rFonts w:ascii="標楷體" w:hAnsi="標楷體"/>
    </w:rPr>
  </w:style>
  <w:style w:type="paragraph" w:customStyle="1" w:styleId="affffffa">
    <w:name w:val="公文(後續段落_密等及解密條件或保密期限)"/>
    <w:basedOn w:val="a8"/>
    <w:pPr>
      <w:ind w:left="3120" w:hanging="3120"/>
    </w:pPr>
  </w:style>
  <w:style w:type="paragraph" w:customStyle="1" w:styleId="affffffb">
    <w:name w:val="公文(解密條件或保密期限)"/>
    <w:basedOn w:val="a8"/>
  </w:style>
  <w:style w:type="paragraph" w:customStyle="1" w:styleId="affffffc">
    <w:name w:val="公文(署名)"/>
    <w:basedOn w:val="a8"/>
    <w:pPr>
      <w:spacing w:beforeLines="200"/>
    </w:pPr>
    <w:rPr>
      <w:rFonts w:ascii="標楷體" w:hAnsi="標楷體"/>
      <w:sz w:val="40"/>
    </w:rPr>
  </w:style>
  <w:style w:type="paragraph" w:customStyle="1" w:styleId="affffffd">
    <w:name w:val="機關地址"/>
    <w:basedOn w:val="a"/>
    <w:pPr>
      <w:adjustRightInd w:val="0"/>
      <w:snapToGrid w:val="0"/>
      <w:spacing w:line="300" w:lineRule="exact"/>
      <w:ind w:left="4592" w:hanging="646"/>
    </w:pPr>
    <w:rPr>
      <w:rFonts w:ascii="Arial" w:eastAsia="標楷體" w:hAnsi="Arial"/>
    </w:rPr>
  </w:style>
  <w:style w:type="paragraph" w:customStyle="1" w:styleId="affffffe">
    <w:name w:val="聯絡方式"/>
    <w:basedOn w:val="a"/>
    <w:pPr>
      <w:adjustRightInd w:val="0"/>
      <w:snapToGrid w:val="0"/>
      <w:spacing w:line="300" w:lineRule="exact"/>
      <w:ind w:left="5074" w:hanging="1128"/>
    </w:pPr>
    <w:rPr>
      <w:rFonts w:ascii="Arial" w:eastAsia="標楷體" w:hAnsi="Arial"/>
    </w:rPr>
  </w:style>
  <w:style w:type="paragraph" w:customStyle="1" w:styleId="afffffff">
    <w:name w:val="副本"/>
    <w:basedOn w:val="3"/>
    <w:pPr>
      <w:adjustRightInd w:val="0"/>
      <w:snapToGrid w:val="0"/>
      <w:spacing w:after="0" w:line="300" w:lineRule="exact"/>
      <w:ind w:leftChars="0" w:left="714" w:hanging="714"/>
    </w:pPr>
    <w:rPr>
      <w:rFonts w:eastAsia="標楷體"/>
      <w:sz w:val="24"/>
      <w:szCs w:val="20"/>
    </w:rPr>
  </w:style>
  <w:style w:type="paragraph" w:customStyle="1" w:styleId="afffffff0">
    <w:name w:val="檔號"/>
    <w:basedOn w:val="a"/>
    <w:pPr>
      <w:adjustRightInd w:val="0"/>
      <w:snapToGrid w:val="0"/>
      <w:spacing w:line="200" w:lineRule="exact"/>
    </w:pPr>
    <w:rPr>
      <w:rFonts w:eastAsia="標楷體"/>
      <w:sz w:val="20"/>
    </w:rPr>
  </w:style>
  <w:style w:type="paragraph" w:customStyle="1" w:styleId="afffffff1">
    <w:name w:val="保存年限"/>
    <w:basedOn w:val="a"/>
    <w:pPr>
      <w:adjustRightInd w:val="0"/>
      <w:snapToGrid w:val="0"/>
      <w:spacing w:line="200" w:lineRule="exact"/>
    </w:pPr>
    <w:rPr>
      <w:rFonts w:eastAsia="標楷體"/>
      <w:sz w:val="20"/>
    </w:rPr>
  </w:style>
  <w:style w:type="character" w:customStyle="1" w:styleId="dialogtext1">
    <w:name w:val="dialog_text1"/>
    <w:rPr>
      <w:rFonts w:ascii="sө" w:hAnsi="sө" w:hint="defaul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&#26700;&#38754;\&#20844;&#25991;&#31934;&#38728;.WIZ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公文精靈.WIZ</Template>
  <TotalTime>0</TotalTime>
  <Pages>1</Pages>
  <Words>98</Words>
  <Characters>565</Characters>
  <Application>Microsoft Office Word</Application>
  <DocSecurity>4</DocSecurity>
  <Lines>4</Lines>
  <Paragraphs>1</Paragraphs>
  <ScaleCrop>false</ScaleCrop>
  <Manager/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楊博翔建築師事務所　函</dc:title>
  <dc:subject/>
  <dc:creator/>
  <cp:keywords/>
  <dc:description>這份文件是利用 Microsoft Word 公文精靈製作的公文。</dc:description>
  <cp:lastModifiedBy/>
  <cp:revision>1</cp:revision>
  <cp:lastPrinted>2016-12-13T08:18:00Z</cp:lastPrinted>
  <dcterms:created xsi:type="dcterms:W3CDTF">2026-08-06T05:12:00Z</dcterms:created>
  <dcterms:modified xsi:type="dcterms:W3CDTF">2026-08-06T05:12:00Z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r8>20041010</vt:r8>
  </property>
  <property fmtid="{D5CDD505-2E9C-101B-9397-08002B2CF9AE}" pid="4" name="LCID">
    <vt:r8>1028</vt:r8>
  </property>
  <property fmtid="{D5CDD505-2E9C-101B-9397-08002B2CF9AE}" pid="5" name="DocVersion">
    <vt:r8>4</vt:r8>
  </property>
  <property fmtid="{D5CDD505-2E9C-101B-9397-08002B2CF9AE}" pid="6" name="XTable">
    <vt:bool>false</vt:bool>
  </property>
  <property fmtid="{D5CDD505-2E9C-101B-9397-08002B2CF9AE}" pid="7" name="XUn8204">
    <vt:lpwstr>‌</vt:lpwstr>
  </property>
  <property fmtid="{D5CDD505-2E9C-101B-9397-08002B2CF9AE}" pid="8" name="XDIH1">
    <vt:lpwstr>&lt;!DOCTYPE 函 SYSTEM "93_2.dtd" []&gt;</vt:lpwstr>
  </property>
  <property fmtid="{D5CDD505-2E9C-101B-9397-08002B2CF9AE}" pid="9" name="XDIHT">
    <vt:r8>1</vt:r8>
  </property>
  <property fmtid="{D5CDD505-2E9C-101B-9397-08002B2CF9AE}" pid="10" name="XDIC1">
    <vt:lpwstr>&lt;函&gt;&lt;發文機關&gt;&lt;全銜&gt;&lt;/全銜&gt;&lt;機關代碼&gt;&lt;/機關代碼&gt;&lt;/發文機關&gt;&lt;函類別 代碼="函"/&gt;&lt;地址&gt;&lt;/地址&gt;&lt;聯絡方式&gt;&lt;/聯絡方式&gt;&lt;受文者&gt;&lt;姓名&gt;&lt;/姓名&gt;&lt;機關代碼&gt;&lt;/機關代碼&gt;&lt;/受文者&gt;&lt;發文日期&gt;&lt;年月日&gt;&lt;/年月日&gt;&lt;/發文日期&gt;&lt;發文字號&gt;&lt;字&gt;&lt;/字&gt;&lt;文號&gt;&lt;年度&gt;&lt;/年度&gt;&lt;流水號&gt;&lt;/流水號&gt;&lt;/文號&gt;&lt;/發文字號&gt;&lt;主旨&gt;&lt;文字&gt;&lt;/文字&gt;&lt;/主旨&gt;&lt;段落 段名="說明："&gt;</vt:lpwstr>
  </property>
  <property fmtid="{D5CDD505-2E9C-101B-9397-08002B2CF9AE}" pid="11" name="XDIC2">
    <vt:lpwstr>&lt;文字&gt;&lt;/文字&gt;&lt;/段落&gt;&lt;正本&gt;&lt;姓名&gt;&lt;/姓名&gt;&lt;/正本&gt;&lt;副本&gt;&lt;/副本&gt;&lt;署名&gt;&lt;/署名&gt;&lt;/函&gt;</vt:lpwstr>
  </property>
  <property fmtid="{D5CDD505-2E9C-101B-9397-08002B2CF9AE}" pid="12" name="XDICT">
    <vt:r8>2</vt:r8>
  </property>
  <property fmtid="{D5CDD505-2E9C-101B-9397-08002B2CF9AE}" pid="13" name="XRLI1">
    <vt:lpwstr>公文(文件類型)_x0001__x001e_∣∣∣∣∣∣∣∣∣∣∣∣∣∣∣∣∣∣∣裝∣∣∣∣∣∣∣∣∣∣∣∣∣∣∣∣訂∣∣∣∣∣∣∣∣∣∣∣∣∣∣∣∣線∣∣∣∣∣∣∣∣∣∣∣∣∣∣∣∣∣∣∣_x001f_
</vt:lpwstr>
  </property>
  <property fmtid="{D5CDD505-2E9C-101B-9397-08002B2CF9AE}" pid="14" name="XRLI2">
    <vt:lpwstr>公文(文件類型)_x0001__x0004__x001c_發文機關/全銜_x0001_、_x001d__x0006__x001c_發文機關/單位名_x0001_、_x001d__x0005__x001c_函類別(代碼)_x0001_、_x001d_
</vt:lpwstr>
  </property>
  <property fmtid="{D5CDD505-2E9C-101B-9397-08002B2CF9AE}" pid="15" name="XRLI3">
    <vt:lpwstr>公文(地址)_x0001__x001e_機關地址：_x001f__x001c_地址_x0001_、_x001d_
</vt:lpwstr>
  </property>
  <property fmtid="{D5CDD505-2E9C-101B-9397-08002B2CF9AE}" pid="16" name="XRLI4">
    <vt:lpwstr>公文(機關地址)_x0001__x001e_機關地址：_x001f__x001c_地址_x0001_、_x001d_
</vt:lpwstr>
  </property>
  <property fmtid="{D5CDD505-2E9C-101B-9397-08002B2CF9AE}" pid="17" name="XRLI5">
    <vt:lpwstr>公文(聯絡方式)_x0001__x001e_聯絡方式：_x001f__x001c_聯絡方式_x0001_、_x001d_
</vt:lpwstr>
  </property>
  <property fmtid="{D5CDD505-2E9C-101B-9397-08002B2CF9AE}" pid="18" name="XRLI6">
    <vt:lpwstr>公文(受文者)_x0001__x001e_受文者：_x001f__x0018__x001c_受文者/姓名_x0001_、_x001d__x0006__x001c_受文者/全銜_x0001_、_x001d__x0006__x001c_受文者/單位名_x0001_、_x001d__x0006__x001c_受文者/交換表_x0001_、_x001d__x0019_
</vt:lpwstr>
  </property>
  <property fmtid="{D5CDD505-2E9C-101B-9397-08002B2CF9AE}" pid="19" name="XRLI7">
    <vt:lpwstr>公文(發文日期/年月日)_x0001__x001e_發文日期：_x001f__x001e_中華民國_x001f__x001c_發文日期/年月日_x0001_、_x001d_</vt:lpwstr>
  </property>
  <property fmtid="{D5CDD505-2E9C-101B-9397-08002B2CF9AE}" pid="20" name="XRLI8">
    <vt:lpwstr>公文(發文日期)_x0001__x001e_發文日期：_x001f__x001e_中華民國_x001f__x001c_發文日期/年月日_x0001_、_x001d_</vt:lpwstr>
  </property>
  <property fmtid="{D5CDD505-2E9C-101B-9397-08002B2CF9AE}" pid="21" name="XRLI9">
    <vt:lpwstr>公文(發文字號)_x0001__x001e_發文字號：_x001f__x001c_發文字號/字_x0001_、_x001d__x001e_字第_x001f__x001c_發文字號/文號/年度_x0001_、_x001d__x001c_發文字號/文號/流水號_x0001_、_x001d__x001e_號_x001f__x001e_－_x001f__x001c_發文字號/文號/支號_x0001_、_x001d_
</vt:lpwstr>
  </property>
  <property fmtid="{D5CDD505-2E9C-101B-9397-08002B2CF9AE}" pid="22" name="XRLI10">
    <vt:lpwstr>公文(速別)_x0001__x001e_速別：_x001f__x001c_速別(代碼)_x0001_、_x001d_
</vt:lpwstr>
  </property>
  <property fmtid="{D5CDD505-2E9C-101B-9397-08002B2CF9AE}" pid="23" name="XRLI11">
    <vt:lpwstr>公文(密等及解密條件或保密期限)_x0001__x001e_密等及解密條件或保密期限：_x001f__x001c_密等(代碼)_x0001_、_x001d__x001e_（_x001f__x001c_解密條件或保密期限_x0001_、_x001d__x001e_）_x001f_
</vt:lpwstr>
  </property>
  <property fmtid="{D5CDD505-2E9C-101B-9397-08002B2CF9AE}" pid="24" name="XRLI12">
    <vt:lpwstr>公文(密等及解密條件或保密期限)_x0001__x001e_密等及解密條件或保密期限：_x001f__x001c_密等(代碼)_x0001_、_x001d__x001e_（_x001f__x001c_解密條件或保密期限_x0001_、_x001d__x001e_）_x001f_
</vt:lpwstr>
  </property>
  <property fmtid="{D5CDD505-2E9C-101B-9397-08002B2CF9AE}" pid="25" name="XRLI13">
    <vt:lpwstr>公文(解密條件或保密期限)_x0001__x001e_密等及解密條件或保密期限：_x001f__x001c_密等(代碼)_x0001_、_x001d__x001e_（_x001f__x001c_解密條件或保密期限_x0001_、_x001d__x001e_）_x001f_
</vt:lpwstr>
  </property>
  <property fmtid="{D5CDD505-2E9C-101B-9397-08002B2CF9AE}" pid="26" name="XRLI14">
    <vt:lpwstr>公文(附件)_x0001__x001e_附件：_x001f__x001c_附件_x0001_、_x001d_
</vt:lpwstr>
  </property>
  <property fmtid="{D5CDD505-2E9C-101B-9397-08002B2CF9AE}" pid="27" name="XRLI15">
    <vt:lpwstr>公文(主旨)_x0001__x001e_主旨：_x001f__x001c_主旨_x0001_、_x001d_
</vt:lpwstr>
  </property>
  <property fmtid="{D5CDD505-2E9C-101B-9397-08002B2CF9AE}" pid="28" name="XRLI16">
    <vt:lpwstr>公文(段落)_x0001__x0004__x001c_段落(段名)/文字_x0001_
_x001d__x001c_段落(段名)/條列(序號)_x0001_
_x001d__x0005_
</vt:lpwstr>
  </property>
  <property fmtid="{D5CDD505-2E9C-101B-9397-08002B2CF9AE}" pid="29" name="XRLI17">
    <vt:lpwstr>公文(正本)_x0001_
_x001e_正本：_x001f__x0004__x001c_正本/姓名_x0001_、_x001d__x001c_正本/職稱_x0001_、_x001d__x0006__x001c_正本/全銜_x0001_、_x001d__x0006__x001c_正本/單位名_x0001_、_x001d__x0006__x001c_正本/總稱_x0001_、_x001d__x0005_
</vt:lpwstr>
  </property>
  <property fmtid="{D5CDD505-2E9C-101B-9397-08002B2CF9AE}" pid="30" name="XRLI18">
    <vt:lpwstr>公文(副本)_x0001__x001e_副本：_x001f__x0004__x001c_副本/姓名_x0001_、_x001d__x001c_副本/職稱_x0001_、_x001d__x001e_（_x001f__x001c_副本/含附件_x0001_、_x001d__x001e_）_x001f__x0006__x001c_副本/全銜_x0001_、_x001d__x001e_（_x001f__x001c_副本/含附件_x0001_、_x001d__x001e_）_x001f__x0006__x001c_副本/單位名_x0001_、_x001d__x001e_（_x001f__x001c_副本/含附件_x0001_、_x001d__x001e_）_x001f__x0006__x001c_副本/總稱_x0001_、_x001d__x001e_（_x001f__x001c_副本/含附件_x0001_、_x001d__x001e_）_x001f__x0005_
</vt:lpwstr>
  </property>
  <property fmtid="{D5CDD505-2E9C-101B-9397-08002B2CF9AE}" pid="31" name="XRLI19">
    <vt:lpwstr>公文(署名)_x0001__x001c_署名_x0001_、_x001d_
</vt:lpwstr>
  </property>
  <property fmtid="{D5CDD505-2E9C-101B-9397-08002B2CF9AE}" pid="32" name="XRLIT">
    <vt:r8>19</vt:r8>
  </property>
  <property fmtid="{D5CDD505-2E9C-101B-9397-08002B2CF9AE}" pid="33" name="XPGPName">
    <vt:lpwstr>段名</vt:lpwstr>
  </property>
  <property fmtid="{D5CDD505-2E9C-101B-9397-08002B2CF9AE}" pid="34" name="XPGLName">
    <vt:lpwstr>序號</vt:lpwstr>
  </property>
  <property fmtid="{D5CDD505-2E9C-101B-9397-08002B2CF9AE}" pid="35" name="XDMT1">
    <vt:lpwstr>非電子交換文稿</vt:lpwstr>
  </property>
  <property fmtid="{D5CDD505-2E9C-101B-9397-08002B2CF9AE}" pid="36" name="XDMTT">
    <vt:r8>1</vt:r8>
  </property>
  <property fmtid="{D5CDD505-2E9C-101B-9397-08002B2CF9AE}" pid="37" name="XDMC1">
    <vt:lpwstr>電子交換時不加密</vt:lpwstr>
  </property>
  <property fmtid="{D5CDD505-2E9C-101B-9397-08002B2CF9AE}" pid="38" name="XDMCT">
    <vt:r8>1</vt:r8>
  </property>
  <property fmtid="{D5CDD505-2E9C-101B-9397-08002B2CF9AE}" pid="39" name="KSOProductBuildVer">
    <vt:lpwstr>1033-12.2.0.22549</vt:lpwstr>
  </property>
  <property fmtid="{D5CDD505-2E9C-101B-9397-08002B2CF9AE}" pid="40" name="ICV">
    <vt:lpwstr>F83E0184DB524655A84F4793BF13387C_12</vt:lpwstr>
  </property>
</Properties>
</file>